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5E474" w14:textId="77777777" w:rsidR="006F0F42" w:rsidRPr="0000148E" w:rsidRDefault="001654A4" w:rsidP="00C44174">
      <w:pPr>
        <w:jc w:val="center"/>
        <w:rPr>
          <w:rFonts w:cstheme="minorHAnsi"/>
          <w:b/>
          <w:sz w:val="40"/>
        </w:rPr>
      </w:pPr>
      <w:r w:rsidRPr="0000148E">
        <w:rPr>
          <w:rFonts w:cstheme="minorHAnsi"/>
          <w:b/>
          <w:noProof/>
          <w:sz w:val="36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CB848A" wp14:editId="7CA890A6">
                <wp:simplePos x="0" y="0"/>
                <wp:positionH relativeFrom="margin">
                  <wp:posOffset>-7620</wp:posOffset>
                </wp:positionH>
                <wp:positionV relativeFrom="paragraph">
                  <wp:posOffset>349250</wp:posOffset>
                </wp:positionV>
                <wp:extent cx="9029700" cy="18594"/>
                <wp:effectExtent l="19050" t="19050" r="19050" b="1968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29700" cy="18594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D2D05A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6pt,27.5pt" to="710.4pt,2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" strokecolor="#0070c0" strokeweight="2.25pt">
                <w10:wrap anchorx="margin"/>
              </v:line>
            </w:pict>
          </mc:Fallback>
        </mc:AlternateContent>
      </w:r>
      <w:r w:rsidR="00C44174" w:rsidRPr="0000148E">
        <w:rPr>
          <w:rFonts w:cstheme="minorHAnsi"/>
          <w:b/>
          <w:sz w:val="40"/>
        </w:rPr>
        <w:t xml:space="preserve">Minimum Security Standards </w:t>
      </w:r>
      <w:r w:rsidR="00E41168">
        <w:rPr>
          <w:rFonts w:cstheme="minorHAnsi"/>
          <w:b/>
          <w:sz w:val="40"/>
        </w:rPr>
        <w:t>Assessment (MSSA)</w:t>
      </w:r>
    </w:p>
    <w:p w14:paraId="7B9A0197" w14:textId="77777777" w:rsidR="001654A4" w:rsidRPr="00816830" w:rsidRDefault="001654A4" w:rsidP="0000148E">
      <w:pPr>
        <w:spacing w:after="0"/>
        <w:rPr>
          <w:rFonts w:cstheme="minorHAnsi"/>
          <w:sz w:val="24"/>
          <w:szCs w:val="24"/>
        </w:rPr>
      </w:pPr>
      <w:r w:rsidRPr="00816830">
        <w:rPr>
          <w:rFonts w:cstheme="minorHAnsi"/>
          <w:b/>
          <w:sz w:val="24"/>
          <w:szCs w:val="24"/>
        </w:rPr>
        <w:t>Project Name:</w:t>
      </w:r>
      <w:r w:rsidRPr="00816830">
        <w:rPr>
          <w:rFonts w:cstheme="minorHAnsi"/>
          <w:sz w:val="24"/>
          <w:szCs w:val="24"/>
        </w:rPr>
        <w:t xml:space="preserve">  </w:t>
      </w:r>
      <w:sdt>
        <w:sdtPr>
          <w:rPr>
            <w:rStyle w:val="TextForms"/>
            <w:szCs w:val="24"/>
          </w:rPr>
          <w:id w:val="1062595043"/>
          <w:placeholder>
            <w:docPart w:val="5A6FDCD6F86542EB834D15BF851BB053"/>
          </w:placeholder>
        </w:sdtPr>
        <w:sdtEndPr>
          <w:rPr>
            <w:rStyle w:val="Choices"/>
            <w:rFonts w:cstheme="minorHAnsi"/>
            <w:b/>
            <w:caps/>
            <w:sz w:val="32"/>
          </w:rPr>
        </w:sdtEndPr>
        <w:sdtContent>
          <w:r w:rsidR="00C42885">
            <w:rPr>
              <w:rStyle w:val="TextForms"/>
              <w:szCs w:val="24"/>
            </w:rPr>
            <w:t>PeriGen Vigilance</w:t>
          </w:r>
        </w:sdtContent>
      </w:sdt>
    </w:p>
    <w:p w14:paraId="5E3BFAAF" w14:textId="77777777" w:rsidR="0000148E" w:rsidRPr="00816830" w:rsidRDefault="0000148E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Cs w:val="24"/>
        </w:rPr>
      </w:pPr>
    </w:p>
    <w:p w14:paraId="3E0CFD17" w14:textId="77777777" w:rsidR="001654A4" w:rsidRPr="00816830" w:rsidRDefault="001654A4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Cs w:val="24"/>
        </w:rPr>
      </w:pPr>
      <w:r w:rsidRPr="00816830">
        <w:rPr>
          <w:rFonts w:asciiTheme="minorHAnsi" w:hAnsiTheme="minorHAnsi" w:cstheme="minorHAnsi"/>
          <w:b/>
          <w:bCs/>
          <w:szCs w:val="24"/>
        </w:rPr>
        <w:t>Solution Partner:</w:t>
      </w:r>
      <w:r w:rsidR="00CB3420" w:rsidRPr="00816830">
        <w:rPr>
          <w:rFonts w:asciiTheme="minorHAnsi" w:hAnsiTheme="minorHAnsi" w:cstheme="minorHAnsi"/>
          <w:b/>
          <w:bCs/>
          <w:szCs w:val="24"/>
        </w:rPr>
        <w:t xml:space="preserve">  </w:t>
      </w:r>
      <w:sdt>
        <w:sdtPr>
          <w:rPr>
            <w:rStyle w:val="TextForms"/>
            <w:szCs w:val="24"/>
          </w:rPr>
          <w:id w:val="-225461821"/>
          <w:placeholder>
            <w:docPart w:val="F14DF9ACDF344995B358E995AD43225B"/>
          </w:placeholder>
        </w:sdtPr>
        <w:sdtEndPr>
          <w:rPr>
            <w:rStyle w:val="Choices"/>
            <w:rFonts w:cstheme="minorHAnsi"/>
            <w:b/>
            <w:caps/>
            <w:sz w:val="32"/>
          </w:rPr>
        </w:sdtEndPr>
        <w:sdtContent>
          <w:r w:rsidR="00C42885">
            <w:rPr>
              <w:rStyle w:val="TextForms"/>
              <w:szCs w:val="24"/>
            </w:rPr>
            <w:t>Jennifer Glover</w:t>
          </w:r>
        </w:sdtContent>
      </w:sdt>
      <w:r w:rsidR="00816830" w:rsidRPr="00816830">
        <w:rPr>
          <w:rFonts w:asciiTheme="minorHAnsi" w:hAnsiTheme="minorHAnsi" w:cstheme="minorHAnsi"/>
          <w:b/>
          <w:bCs/>
          <w:szCs w:val="24"/>
        </w:rPr>
        <w:t xml:space="preserve"> </w:t>
      </w:r>
      <w:r w:rsidRPr="00816830">
        <w:rPr>
          <w:rFonts w:asciiTheme="minorHAnsi" w:hAnsiTheme="minorHAnsi" w:cstheme="minorHAnsi"/>
          <w:b/>
          <w:bCs/>
          <w:szCs w:val="24"/>
        </w:rPr>
        <w:t xml:space="preserve">/ Vendor Name: </w:t>
      </w:r>
      <w:r w:rsidR="00CB3420" w:rsidRPr="00816830">
        <w:rPr>
          <w:rFonts w:asciiTheme="minorHAnsi" w:hAnsiTheme="minorHAnsi" w:cstheme="minorHAnsi"/>
          <w:b/>
          <w:bCs/>
          <w:szCs w:val="24"/>
        </w:rPr>
        <w:t xml:space="preserve">  </w:t>
      </w:r>
      <w:sdt>
        <w:sdtPr>
          <w:rPr>
            <w:rStyle w:val="TextForms"/>
            <w:szCs w:val="24"/>
          </w:rPr>
          <w:id w:val="257567186"/>
          <w:placeholder>
            <w:docPart w:val="6B5161C9A8D540B48B2AB297CD05A292"/>
          </w:placeholder>
        </w:sdtPr>
        <w:sdtEndPr>
          <w:rPr>
            <w:rStyle w:val="Choices"/>
            <w:rFonts w:cstheme="minorHAnsi"/>
            <w:b/>
            <w:caps/>
            <w:sz w:val="32"/>
          </w:rPr>
        </w:sdtEndPr>
        <w:sdtContent>
          <w:r w:rsidR="00C42885">
            <w:rPr>
              <w:rStyle w:val="TextForms"/>
              <w:szCs w:val="24"/>
            </w:rPr>
            <w:t>PeriGen</w:t>
          </w:r>
        </w:sdtContent>
      </w:sdt>
    </w:p>
    <w:p w14:paraId="13563C51" w14:textId="77777777" w:rsidR="001654A4" w:rsidRPr="00816830" w:rsidRDefault="001654A4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Cs w:val="24"/>
        </w:rPr>
      </w:pPr>
    </w:p>
    <w:p w14:paraId="6E54A48C" w14:textId="12BC907A" w:rsidR="001654A4" w:rsidRPr="00816830" w:rsidRDefault="001654A4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Cs w:val="24"/>
        </w:rPr>
      </w:pPr>
      <w:r w:rsidRPr="00816830">
        <w:rPr>
          <w:rFonts w:asciiTheme="minorHAnsi" w:hAnsiTheme="minorHAnsi" w:cstheme="minorHAnsi"/>
          <w:b/>
          <w:bCs/>
          <w:szCs w:val="24"/>
        </w:rPr>
        <w:t>Application Name:</w:t>
      </w:r>
      <w:r w:rsidR="00CB3420" w:rsidRPr="00816830">
        <w:rPr>
          <w:rFonts w:asciiTheme="minorHAnsi" w:hAnsiTheme="minorHAnsi" w:cstheme="minorHAnsi"/>
          <w:b/>
          <w:bCs/>
          <w:szCs w:val="24"/>
        </w:rPr>
        <w:t xml:space="preserve">  </w:t>
      </w:r>
      <w:sdt>
        <w:sdtPr>
          <w:rPr>
            <w:rStyle w:val="TextForms"/>
            <w:szCs w:val="24"/>
          </w:rPr>
          <w:id w:val="1593504337"/>
          <w:placeholder>
            <w:docPart w:val="94A065040EE54D4B95732AB6265954EE"/>
          </w:placeholder>
        </w:sdtPr>
        <w:sdtEndPr>
          <w:rPr>
            <w:rStyle w:val="Choices"/>
            <w:rFonts w:cstheme="minorHAnsi"/>
            <w:b/>
            <w:caps/>
            <w:sz w:val="32"/>
          </w:rPr>
        </w:sdtEndPr>
        <w:sdtContent>
          <w:r w:rsidR="00406633">
            <w:rPr>
              <w:rStyle w:val="TextForms"/>
              <w:szCs w:val="24"/>
            </w:rPr>
            <w:t xml:space="preserve">PeriWatch </w:t>
          </w:r>
          <w:r w:rsidR="00E02FFE">
            <w:rPr>
              <w:rStyle w:val="TextForms"/>
              <w:szCs w:val="24"/>
            </w:rPr>
            <w:t>Vigilance</w:t>
          </w:r>
        </w:sdtContent>
      </w:sdt>
    </w:p>
    <w:p w14:paraId="403986BF" w14:textId="77777777" w:rsidR="001654A4" w:rsidRPr="00816830" w:rsidRDefault="001654A4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Cs w:val="24"/>
        </w:rPr>
      </w:pPr>
    </w:p>
    <w:p w14:paraId="79F318D6" w14:textId="3D5E052B" w:rsidR="001654A4" w:rsidRPr="00816830" w:rsidRDefault="001654A4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Cs w:val="24"/>
        </w:rPr>
      </w:pPr>
      <w:r w:rsidRPr="00816830">
        <w:rPr>
          <w:rFonts w:asciiTheme="minorHAnsi" w:hAnsiTheme="minorHAnsi" w:cstheme="minorHAnsi"/>
          <w:b/>
          <w:bCs/>
          <w:szCs w:val="24"/>
        </w:rPr>
        <w:t>Application Description:</w:t>
      </w:r>
      <w:r w:rsidR="00CB3420" w:rsidRPr="00816830">
        <w:rPr>
          <w:rFonts w:asciiTheme="minorHAnsi" w:hAnsiTheme="minorHAnsi" w:cstheme="minorHAnsi"/>
          <w:b/>
          <w:bCs/>
          <w:szCs w:val="24"/>
        </w:rPr>
        <w:t xml:space="preserve">  </w:t>
      </w:r>
      <w:sdt>
        <w:sdtPr>
          <w:rPr>
            <w:rStyle w:val="TextForms"/>
            <w:szCs w:val="24"/>
          </w:rPr>
          <w:id w:val="1528293385"/>
          <w:placeholder>
            <w:docPart w:val="2210BC2F8A07488695233F7B277E273D"/>
          </w:placeholder>
        </w:sdtPr>
        <w:sdtEndPr>
          <w:rPr>
            <w:rStyle w:val="Choices"/>
            <w:rFonts w:cstheme="minorHAnsi"/>
            <w:b/>
            <w:caps/>
            <w:sz w:val="32"/>
          </w:rPr>
        </w:sdtEndPr>
        <w:sdtContent>
          <w:r w:rsidR="00E02FFE">
            <w:rPr>
              <w:rStyle w:val="TextForms"/>
              <w:szCs w:val="24"/>
            </w:rPr>
            <w:t xml:space="preserve">Obstetrical Early Warning system to complement </w:t>
          </w:r>
          <w:r w:rsidR="002803B7">
            <w:rPr>
              <w:rStyle w:val="TextForms"/>
              <w:szCs w:val="24"/>
            </w:rPr>
            <w:t>your existing surveillance and EMR system.</w:t>
          </w:r>
        </w:sdtContent>
      </w:sdt>
    </w:p>
    <w:p w14:paraId="7E0CC692" w14:textId="77777777" w:rsidR="001654A4" w:rsidRPr="00CB3420" w:rsidRDefault="001654A4" w:rsidP="001654A4">
      <w:pPr>
        <w:pStyle w:val="BodyText4"/>
        <w:tabs>
          <w:tab w:val="right" w:pos="9180"/>
        </w:tabs>
        <w:spacing w:line="240" w:lineRule="auto"/>
        <w:rPr>
          <w:rFonts w:asciiTheme="minorHAnsi" w:hAnsiTheme="minorHAnsi" w:cstheme="minorHAnsi"/>
          <w:b/>
          <w:bCs/>
          <w:sz w:val="22"/>
          <w:szCs w:val="22"/>
        </w:rPr>
      </w:pPr>
    </w:p>
    <w:p w14:paraId="4B2AC08E" w14:textId="77777777" w:rsidR="009069FF" w:rsidRDefault="0018765C" w:rsidP="00735F7B">
      <w:pPr>
        <w:spacing w:after="0"/>
        <w:rPr>
          <w:rFonts w:eastAsia="Times New Roman" w:cstheme="minorHAnsi"/>
          <w:b/>
          <w:bCs/>
        </w:rPr>
      </w:pPr>
      <w:r w:rsidRPr="00CB3420">
        <w:rPr>
          <w:rFonts w:cstheme="minorHAnsi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C22D6F" wp14:editId="5955E259">
                <wp:simplePos x="0" y="0"/>
                <wp:positionH relativeFrom="margin">
                  <wp:posOffset>1904</wp:posOffset>
                </wp:positionH>
                <wp:positionV relativeFrom="paragraph">
                  <wp:posOffset>99060</wp:posOffset>
                </wp:positionV>
                <wp:extent cx="9096375" cy="19050"/>
                <wp:effectExtent l="19050" t="19050" r="28575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96375" cy="1905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0070C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A4A57D" id="Straight Connector 1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15pt,7.8pt" to="716.4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" strokecolor="#0070c0" strokeweight="2.25pt">
                <w10:wrap anchorx="margin"/>
              </v:line>
            </w:pict>
          </mc:Fallback>
        </mc:AlternateContent>
      </w:r>
    </w:p>
    <w:p w14:paraId="4229E89E" w14:textId="77777777" w:rsidR="00A935AB" w:rsidRDefault="00A935AB" w:rsidP="00735F7B">
      <w:pPr>
        <w:spacing w:before="120" w:after="120"/>
        <w:rPr>
          <w:rFonts w:eastAsia="Times New Roman" w:cstheme="minorHAnsi"/>
          <w:b/>
          <w:bCs/>
          <w:sz w:val="28"/>
          <w:u w:val="single"/>
        </w:rPr>
      </w:pPr>
      <w:r w:rsidRPr="00B2598A">
        <w:rPr>
          <w:rFonts w:eastAsia="Times New Roman" w:cstheme="minorHAnsi"/>
          <w:b/>
          <w:bCs/>
          <w:sz w:val="28"/>
          <w:u w:val="single"/>
        </w:rPr>
        <w:t xml:space="preserve">Solution </w:t>
      </w:r>
      <w:r>
        <w:rPr>
          <w:rFonts w:eastAsia="Times New Roman" w:cstheme="minorHAnsi"/>
          <w:b/>
          <w:bCs/>
          <w:sz w:val="28"/>
          <w:u w:val="single"/>
        </w:rPr>
        <w:t>Security Requirements:</w:t>
      </w:r>
    </w:p>
    <w:tbl>
      <w:tblPr>
        <w:tblStyle w:val="TableGrid"/>
        <w:tblW w:w="14400" w:type="dxa"/>
        <w:tblLook w:val="04A0" w:firstRow="1" w:lastRow="0" w:firstColumn="1" w:lastColumn="0" w:noHBand="0" w:noVBand="1"/>
      </w:tblPr>
      <w:tblGrid>
        <w:gridCol w:w="14400"/>
      </w:tblGrid>
      <w:tr w:rsidR="00A935AB" w:rsidRPr="00CB3420" w14:paraId="7E90DE31" w14:textId="77777777" w:rsidTr="00E41168">
        <w:trPr>
          <w:trHeight w:val="161"/>
        </w:trPr>
        <w:tc>
          <w:tcPr>
            <w:tcW w:w="14400" w:type="dxa"/>
            <w:shd w:val="clear" w:color="auto" w:fill="BFBFBF"/>
            <w:vAlign w:val="center"/>
          </w:tcPr>
          <w:p w14:paraId="5CCDD7DA" w14:textId="77777777" w:rsidR="00E94B1F" w:rsidRDefault="00E94B1F" w:rsidP="00A935AB">
            <w:pPr>
              <w:spacing w:before="120" w:after="120"/>
              <w:mirrorIndents/>
              <w:jc w:val="both"/>
              <w:rPr>
                <w:rFonts w:eastAsia="Times New Roman" w:cstheme="minorHAnsi"/>
                <w:b/>
                <w:bCs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</w:p>
          <w:p w14:paraId="5FDEB9F5" w14:textId="77777777" w:rsidR="00A935AB" w:rsidRPr="00A32395" w:rsidRDefault="00A935AB" w:rsidP="00A935AB">
            <w:pPr>
              <w:spacing w:before="120" w:after="120"/>
              <w:mirrorIndents/>
              <w:jc w:val="both"/>
              <w:rPr>
                <w:rStyle w:val="TextForms"/>
              </w:rPr>
            </w:pPr>
            <w:r w:rsidRPr="00A32395">
              <w:rPr>
                <w:rFonts w:eastAsia="Times New Roman" w:cstheme="minorHAnsi"/>
                <w:bCs/>
                <w:sz w:val="18"/>
              </w:rPr>
              <w:t>This section cannot be completed without technical knowledge of the scoped solution.  The information required is usually obtained from the developer(s) and/or vendor(s) of the scoped solution.  Please answer the following questions accurately and thoroughly to prevent delays in the project assessment process.</w:t>
            </w:r>
          </w:p>
        </w:tc>
      </w:tr>
    </w:tbl>
    <w:p w14:paraId="16A8F71D" w14:textId="77777777" w:rsidR="001654A4" w:rsidRPr="00D44675" w:rsidRDefault="001654A4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CE2D4D" w:rsidRPr="00CB3420" w14:paraId="18A2BE83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B1CCA01" w14:textId="77777777" w:rsidR="0000148E" w:rsidRPr="00FE6F00" w:rsidRDefault="00A935AB" w:rsidP="00CE2D4D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1</w:t>
            </w:r>
            <w:r w:rsidR="00FE6F00">
              <w:rPr>
                <w:rFonts w:cstheme="minorHAnsi"/>
                <w:b/>
                <w:lang w:val="en"/>
              </w:rPr>
              <w:t>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4A7E8A97" w14:textId="77777777" w:rsidR="0000148E" w:rsidRPr="00CB3420" w:rsidRDefault="00A935AB" w:rsidP="00A935AB">
            <w:pPr>
              <w:pStyle w:val="Questions"/>
            </w:pPr>
            <w:r>
              <w:t>Does the scoped solution support integration to Memorial Hermann Active Directory?</w:t>
            </w:r>
          </w:p>
        </w:tc>
        <w:sdt>
          <w:sdtPr>
            <w:rPr>
              <w:rStyle w:val="Choices"/>
              <w:rFonts w:cstheme="minorHAnsi"/>
            </w:rPr>
            <w:id w:val="-288743415"/>
            <w:placeholder>
              <w:docPart w:val="48D972AF2AFD43A3A05FE2B3848DFD5C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73979101" w14:textId="09A093BC" w:rsidR="0000148E" w:rsidRPr="00CB3420" w:rsidRDefault="00473F61" w:rsidP="00E94B1F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642978" w14:paraId="70F0703C" w14:textId="77777777" w:rsidTr="00E955DB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367377D7" w14:textId="77777777" w:rsidR="00E955DB" w:rsidRPr="00642978" w:rsidRDefault="00E955DB" w:rsidP="00E955DB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06C93B31" w14:textId="77777777" w:rsidR="00E955DB" w:rsidRPr="00E955DB" w:rsidRDefault="00E955DB" w:rsidP="00E955DB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:rsidRPr="00642978" w14:paraId="4CFA1BD1" w14:textId="77777777" w:rsidTr="00E955DB">
        <w:trPr>
          <w:cantSplit/>
          <w:trHeight w:val="576"/>
        </w:trPr>
        <w:sdt>
          <w:sdtPr>
            <w:rPr>
              <w:rStyle w:val="Choices"/>
            </w:rPr>
            <w:id w:val="774287519"/>
            <w:placeholder>
              <w:docPart w:val="ED33B4EBE677457F8E6E5893CD0E7DD1"/>
            </w:placeholder>
            <w:comboBox>
              <w:listItem w:displayText="YES" w:value="YES"/>
              <w:listItem w:displayText="NO" w:value="NO"/>
              <w:listItem w:displayText="N/A" w:value="N/A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530E98CB" w14:textId="5302A83D" w:rsidR="00E955DB" w:rsidRPr="00642978" w:rsidRDefault="00473F61" w:rsidP="00E955DB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-1993788157"/>
            <w:placeholder>
              <w:docPart w:val="3D57673565A14B539E49F9449601C846"/>
            </w:placeholder>
            <w:showingPlcHdr/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72088C45" w14:textId="77777777" w:rsidR="00E955DB" w:rsidRDefault="00E955DB" w:rsidP="00E955DB">
                <w:pPr>
                  <w:mirrorIndents/>
                  <w:rPr>
                    <w:rFonts w:ascii="Calibri" w:hAnsi="Calibri" w:cs="Calibri"/>
                  </w:rPr>
                </w:pPr>
                <w:r w:rsidRPr="0005649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94B1F" w:rsidRPr="00CB3420" w14:paraId="438A0703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3209F85E" w14:textId="77777777" w:rsidR="00E94B1F" w:rsidRPr="00C93C35" w:rsidRDefault="00B43592" w:rsidP="00E94B1F">
            <w:pPr>
              <w:spacing w:after="120"/>
              <w:mirrorIndents/>
              <w:jc w:val="both"/>
              <w:rPr>
                <w:rStyle w:val="TextForms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Pr="00B43592">
              <w:rPr>
                <w:rFonts w:eastAsia="Times New Roman" w:cstheme="minorHAnsi"/>
                <w:bCs/>
              </w:rPr>
              <w:t xml:space="preserve">   </w:t>
            </w:r>
            <w:r w:rsidR="00E955DB">
              <w:rPr>
                <w:rFonts w:eastAsia="Times New Roman" w:cstheme="minorHAnsi"/>
                <w:bCs/>
                <w:sz w:val="18"/>
              </w:rPr>
              <w:t>If not supported, please provide ETA for availability or reason that this is not on roadmap to include.</w:t>
            </w:r>
          </w:p>
        </w:tc>
      </w:tr>
    </w:tbl>
    <w:p w14:paraId="213BE844" w14:textId="77777777" w:rsidR="00CB3420" w:rsidRPr="00D44675" w:rsidRDefault="00CB3420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A935AB" w:rsidRPr="00CB3420" w14:paraId="3FC7C072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24A3AF1" w14:textId="77777777" w:rsidR="00A935AB" w:rsidRPr="00FE6F00" w:rsidRDefault="00A935AB" w:rsidP="00CE2D4D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2.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44C3F8E8" w14:textId="77777777" w:rsidR="00A935AB" w:rsidRPr="00CB3420" w:rsidRDefault="00A935AB" w:rsidP="00A935AB">
            <w:pPr>
              <w:pStyle w:val="Questions"/>
            </w:pPr>
            <w:r>
              <w:t>Does the scoped solution support Federated Identity Management Protocols (SAML, Oauth, OpenID Connect) with Memorial Hermann as the Identity Provider (IDP)?</w:t>
            </w:r>
          </w:p>
        </w:tc>
        <w:sdt>
          <w:sdtPr>
            <w:rPr>
              <w:rStyle w:val="Choices"/>
              <w:rFonts w:cstheme="minorHAnsi"/>
            </w:rPr>
            <w:id w:val="1254557267"/>
            <w:placeholder>
              <w:docPart w:val="30B3B1A8CBEC403C92558BAAA351E928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2D30AF74" w14:textId="707BB886" w:rsidR="00A935AB" w:rsidRPr="00CB3420" w:rsidRDefault="008E3DE1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NO</w:t>
                </w:r>
              </w:p>
            </w:tc>
          </w:sdtContent>
        </w:sdt>
      </w:tr>
      <w:tr w:rsidR="00E955DB" w:rsidRPr="00E955DB" w14:paraId="0BD4973F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6D2E9DF1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lastRenderedPageBreak/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306E2029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087BE113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1460305988"/>
            <w:placeholder>
              <w:docPart w:val="5EE08D844DAA4020B87B2230B3A91106"/>
            </w:placeholder>
            <w:comboBox>
              <w:listItem w:displayText="YES" w:value="YES"/>
              <w:listItem w:displayText="NO" w:value="NO"/>
              <w:listItem w:displayText="N/A" w:value="N/A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75BAF0E6" w14:textId="7E904C0E" w:rsidR="00E955DB" w:rsidRPr="00642978" w:rsidRDefault="00404408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NO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410359417"/>
            <w:placeholder>
              <w:docPart w:val="14DBCB67C3504E5792CED95A6BB19D99"/>
            </w:placeholder>
            <w:showingPlcHdr/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1FB89D6B" w14:textId="77777777" w:rsidR="00E955DB" w:rsidRDefault="00E955DB" w:rsidP="008B44C8">
                <w:pPr>
                  <w:mirrorIndents/>
                  <w:rPr>
                    <w:rFonts w:ascii="Calibri" w:hAnsi="Calibri" w:cs="Calibri"/>
                  </w:rPr>
                </w:pPr>
                <w:r w:rsidRPr="0005649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E94B1F" w:rsidRPr="00CB3420" w14:paraId="3BE1404C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13764928" w14:textId="77777777" w:rsidR="00E94B1F" w:rsidRPr="00C93C35" w:rsidRDefault="00E94B1F" w:rsidP="007B7C33">
            <w:pPr>
              <w:spacing w:before="120" w:after="120"/>
              <w:mirrorIndents/>
              <w:jc w:val="both"/>
              <w:rPr>
                <w:rStyle w:val="TextForms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EE1F88">
              <w:rPr>
                <w:rFonts w:eastAsia="Times New Roman" w:cstheme="minorHAnsi"/>
                <w:b/>
                <w:bCs/>
              </w:rPr>
              <w:t xml:space="preserve">   </w:t>
            </w:r>
            <w:r w:rsidR="00EE1F88">
              <w:rPr>
                <w:rFonts w:eastAsia="Times New Roman" w:cstheme="minorHAnsi"/>
                <w:bCs/>
                <w:sz w:val="18"/>
              </w:rPr>
              <w:t>Memorial Hermann is, at a minimum, the authentication provider for the solution</w:t>
            </w:r>
            <w:r w:rsidR="00B43592">
              <w:rPr>
                <w:rFonts w:eastAsia="Times New Roman" w:cstheme="minorHAnsi"/>
                <w:bCs/>
                <w:sz w:val="18"/>
              </w:rPr>
              <w:t xml:space="preserve"> through its approved methodologies. </w:t>
            </w:r>
            <w:r w:rsidR="00E955DB">
              <w:rPr>
                <w:rFonts w:eastAsia="Times New Roman" w:cstheme="minorHAnsi"/>
                <w:bCs/>
                <w:sz w:val="18"/>
              </w:rPr>
              <w:t>If not supported, please provide ETA for availability or reason that this is not on roadmap to include.</w:t>
            </w:r>
          </w:p>
        </w:tc>
      </w:tr>
    </w:tbl>
    <w:p w14:paraId="4B6C895D" w14:textId="77777777" w:rsidR="00A32395" w:rsidRPr="00D44675" w:rsidRDefault="00A32395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A239BF" w:rsidRPr="00CB3420" w14:paraId="2825C255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DDE81E4" w14:textId="77777777" w:rsidR="00A239BF" w:rsidRPr="00FE6F00" w:rsidRDefault="00A239BF" w:rsidP="00CE2D4D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3.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7C29B7C7" w14:textId="77777777" w:rsidR="00A239BF" w:rsidRPr="00CB3420" w:rsidRDefault="00A239BF" w:rsidP="00A239BF">
            <w:pPr>
              <w:pStyle w:val="Questions"/>
            </w:pPr>
            <w:r>
              <w:t>Does the scoped solution support encryption of all scoped data-at-rest (</w:t>
            </w:r>
            <w:proofErr w:type="gramStart"/>
            <w:r>
              <w:t>eg.</w:t>
            </w:r>
            <w:proofErr w:type="gramEnd"/>
            <w:r>
              <w:t xml:space="preserve"> AES 256 or greater)?</w:t>
            </w:r>
          </w:p>
        </w:tc>
        <w:sdt>
          <w:sdtPr>
            <w:rPr>
              <w:rStyle w:val="Choices"/>
              <w:rFonts w:cstheme="minorHAnsi"/>
            </w:rPr>
            <w:id w:val="748000013"/>
            <w:placeholder>
              <w:docPart w:val="D3484CB8E0F047368E8A55E7BC2E25B8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677C5716" w14:textId="505AF8A1" w:rsidR="00A239BF" w:rsidRPr="00CB3420" w:rsidRDefault="009A1E30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4B15ABD1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4B9CFA77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60417AEC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4C77F023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-751514072"/>
            <w:placeholder>
              <w:docPart w:val="9F44844F550747A4ADC85B0B578D3954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196D42FA" w14:textId="1E4C8884" w:rsidR="00E955DB" w:rsidRPr="00642978" w:rsidRDefault="00E642AD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-856272302"/>
            <w:placeholder>
              <w:docPart w:val="21325BB4994A435FA68ACA2F7F724B77"/>
            </w:placeholder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0FAF2054" w14:textId="5F3A5A75" w:rsidR="00E955DB" w:rsidRDefault="00E642AD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Using MS SQL TDE</w:t>
                </w:r>
              </w:p>
            </w:tc>
          </w:sdtContent>
        </w:sdt>
      </w:tr>
      <w:tr w:rsidR="00A239BF" w:rsidRPr="00CB3420" w14:paraId="44CBB657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30443C58" w14:textId="77777777" w:rsidR="00A239BF" w:rsidRPr="00C93C35" w:rsidRDefault="00A239BF" w:rsidP="00EE1F88">
            <w:pPr>
              <w:spacing w:before="120" w:after="120"/>
              <w:mirrorIndents/>
              <w:jc w:val="both"/>
              <w:rPr>
                <w:rStyle w:val="TextForms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EE1F88">
              <w:rPr>
                <w:rFonts w:eastAsia="Times New Roman" w:cstheme="minorHAnsi"/>
                <w:b/>
                <w:bCs/>
              </w:rPr>
              <w:t xml:space="preserve">  </w:t>
            </w:r>
            <w:r w:rsidRPr="00A32395">
              <w:rPr>
                <w:rFonts w:eastAsia="Times New Roman" w:cstheme="minorHAnsi"/>
                <w:bCs/>
                <w:sz w:val="18"/>
              </w:rPr>
              <w:t>All weak and insecure cipher suites and encryption methodologies should be considered unapproved for use and must be documented where applicable</w:t>
            </w:r>
          </w:p>
        </w:tc>
      </w:tr>
    </w:tbl>
    <w:p w14:paraId="561EEE30" w14:textId="77777777" w:rsidR="007E1AA2" w:rsidRPr="00A32395" w:rsidRDefault="007E1AA2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A239BF" w:rsidRPr="00CB3420" w14:paraId="59012503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7BA48552" w14:textId="77777777" w:rsidR="00A239BF" w:rsidRPr="00FE6F00" w:rsidRDefault="00A239BF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4.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719B8B7A" w14:textId="77777777" w:rsidR="00A239BF" w:rsidRPr="00CB3420" w:rsidRDefault="00A239BF" w:rsidP="00915FC0">
            <w:pPr>
              <w:pStyle w:val="Questions"/>
            </w:pPr>
            <w:r>
              <w:t>Does the scoped solution support encryption of all scoped data-in-motion (</w:t>
            </w:r>
            <w:proofErr w:type="gramStart"/>
            <w:r>
              <w:t>e</w:t>
            </w:r>
            <w:r w:rsidR="007620F6">
              <w:t>.</w:t>
            </w:r>
            <w:r>
              <w:t>g.</w:t>
            </w:r>
            <w:proofErr w:type="gramEnd"/>
            <w:r>
              <w:t xml:space="preserve"> TLS 1.2 or greater)?</w:t>
            </w:r>
          </w:p>
        </w:tc>
        <w:sdt>
          <w:sdtPr>
            <w:rPr>
              <w:rStyle w:val="Choices"/>
              <w:rFonts w:cstheme="minorHAnsi"/>
            </w:rPr>
            <w:id w:val="-1262059317"/>
            <w:placeholder>
              <w:docPart w:val="DDCDF96844024140A2B2A2AD0672E17F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7742CEB6" w14:textId="3D84EE0D" w:rsidR="00A239BF" w:rsidRPr="00CB3420" w:rsidRDefault="009A1E30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0DC39A9E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1BF5B889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3CB52E72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6058C113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-1286646535"/>
            <w:placeholder>
              <w:docPart w:val="DD21721093AF4C6983AF75E7CD867DE4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240F52A7" w14:textId="224A3DBB" w:rsidR="00E955DB" w:rsidRPr="00642978" w:rsidRDefault="009A1E30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612255046"/>
            <w:placeholder>
              <w:docPart w:val="527BFE0FF84D473E8D82F5BC49AA9FDB"/>
            </w:placeholder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7AE28D6E" w14:textId="6DB13ADA" w:rsidR="00E955DB" w:rsidRDefault="00CF4CC3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 xml:space="preserve">Using </w:t>
                </w:r>
                <w:r w:rsidR="00A35B97">
                  <w:rPr>
                    <w:rFonts w:ascii="Calibri" w:hAnsi="Calibri" w:cs="Calibri"/>
                  </w:rPr>
                  <w:t>SSL certificates provided by the customer.</w:t>
                </w:r>
              </w:p>
            </w:tc>
          </w:sdtContent>
        </w:sdt>
      </w:tr>
      <w:tr w:rsidR="00A239BF" w:rsidRPr="00CB3420" w14:paraId="73525134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47F3E984" w14:textId="77777777" w:rsidR="00A239BF" w:rsidRPr="00A32395" w:rsidRDefault="00A239BF" w:rsidP="00EE1F88">
            <w:pPr>
              <w:spacing w:before="120" w:after="120"/>
              <w:mirrorIndents/>
              <w:jc w:val="both"/>
              <w:rPr>
                <w:rStyle w:val="TextForms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EE1F88">
              <w:rPr>
                <w:rFonts w:eastAsia="Times New Roman" w:cstheme="minorHAnsi"/>
                <w:b/>
                <w:bCs/>
              </w:rPr>
              <w:t xml:space="preserve">   </w:t>
            </w:r>
            <w:r w:rsidR="00A32395" w:rsidRPr="00A32395">
              <w:rPr>
                <w:rStyle w:val="TextForms"/>
                <w:sz w:val="18"/>
                <w:szCs w:val="18"/>
              </w:rPr>
              <w:t>Transport Layer Security</w:t>
            </w:r>
            <w:r w:rsidR="00EE1F88">
              <w:rPr>
                <w:rStyle w:val="TextForms"/>
                <w:sz w:val="18"/>
                <w:szCs w:val="18"/>
              </w:rPr>
              <w:t xml:space="preserve"> (TLS) </w:t>
            </w:r>
            <w:r w:rsidR="00A32395" w:rsidRPr="00A32395">
              <w:rPr>
                <w:rStyle w:val="TextForms"/>
                <w:sz w:val="18"/>
                <w:szCs w:val="18"/>
              </w:rPr>
              <w:t xml:space="preserve">versions 1.1 and below (including SSL) </w:t>
            </w:r>
            <w:proofErr w:type="gramStart"/>
            <w:r w:rsidR="00A32395" w:rsidRPr="00A32395">
              <w:rPr>
                <w:rStyle w:val="TextForms"/>
                <w:sz w:val="18"/>
                <w:szCs w:val="18"/>
              </w:rPr>
              <w:t>are considered to be</w:t>
            </w:r>
            <w:proofErr w:type="gramEnd"/>
            <w:r w:rsidR="00A32395" w:rsidRPr="00A32395">
              <w:rPr>
                <w:rStyle w:val="TextForms"/>
                <w:sz w:val="18"/>
                <w:szCs w:val="18"/>
              </w:rPr>
              <w:t xml:space="preserve"> insecure and may not be used.</w:t>
            </w:r>
          </w:p>
        </w:tc>
      </w:tr>
    </w:tbl>
    <w:p w14:paraId="38023971" w14:textId="77777777" w:rsidR="00A239BF" w:rsidRPr="00A32395" w:rsidRDefault="00A239BF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A239BF" w:rsidRPr="00CB3420" w14:paraId="08513724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48628023" w14:textId="77777777" w:rsidR="00A239BF" w:rsidRPr="00FE6F00" w:rsidRDefault="00A239BF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5.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05DAA1A0" w14:textId="77777777" w:rsidR="00A239BF" w:rsidRPr="00CB3420" w:rsidRDefault="00A239BF" w:rsidP="00915FC0">
            <w:pPr>
              <w:pStyle w:val="Questions"/>
            </w:pPr>
            <w:r>
              <w:t>Does the scoped solution have and/or support endpoint protection on all in-scope systems?</w:t>
            </w:r>
          </w:p>
        </w:tc>
        <w:sdt>
          <w:sdtPr>
            <w:rPr>
              <w:rStyle w:val="Choices"/>
              <w:rFonts w:cstheme="minorHAnsi"/>
            </w:rPr>
            <w:id w:val="-2131698727"/>
            <w:placeholder>
              <w:docPart w:val="C978A74C47DB4C00B70C70FBDFD50F12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2F77219C" w14:textId="7B1CFCB4" w:rsidR="00A239BF" w:rsidRPr="00CB3420" w:rsidRDefault="00CF4CC3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479D1825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2EBD0EE9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25F1C847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4C832357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369342211"/>
            <w:placeholder>
              <w:docPart w:val="8F391760D1D94A77A277299D8F83F624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70B420CD" w14:textId="782E2F6A" w:rsidR="00E955DB" w:rsidRPr="00642978" w:rsidRDefault="00CF4CC3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1931534995"/>
            <w:placeholder>
              <w:docPart w:val="6543F73F6F094E04904D3204A5E614E3"/>
            </w:placeholder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495B3EC0" w14:textId="05F21677" w:rsidR="00E955DB" w:rsidRDefault="0084720F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 xml:space="preserve">PeriWatch Vigilance has been proven to work with </w:t>
                </w:r>
                <w:r w:rsidR="00B06E78">
                  <w:rPr>
                    <w:rFonts w:ascii="Calibri" w:hAnsi="Calibri" w:cs="Calibri"/>
                  </w:rPr>
                  <w:t>all the systems mentioned except Carbon Black.</w:t>
                </w:r>
                <w:r w:rsidR="00814DD2">
                  <w:rPr>
                    <w:rFonts w:ascii="Calibri" w:hAnsi="Calibri" w:cs="Calibri"/>
                  </w:rPr>
                  <w:t xml:space="preserve"> We do not anticipate any problem supporting this platform. PeriGen will provide a list of ports that should be </w:t>
                </w:r>
                <w:r w:rsidR="006026C4">
                  <w:rPr>
                    <w:rFonts w:ascii="Calibri" w:hAnsi="Calibri" w:cs="Calibri"/>
                  </w:rPr>
                  <w:t>permitted for client-server communication.</w:t>
                </w:r>
              </w:p>
            </w:tc>
          </w:sdtContent>
        </w:sdt>
      </w:tr>
      <w:tr w:rsidR="00A239BF" w:rsidRPr="00CB3420" w14:paraId="769E8977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5DEFA768" w14:textId="77777777" w:rsidR="00A32395" w:rsidRPr="00A32395" w:rsidRDefault="00A239BF" w:rsidP="00B43592">
            <w:pPr>
              <w:spacing w:before="120" w:after="120"/>
              <w:mirrorIndents/>
              <w:jc w:val="both"/>
              <w:rPr>
                <w:rStyle w:val="TextForms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B43592">
              <w:rPr>
                <w:rFonts w:eastAsia="Times New Roman" w:cstheme="minorHAnsi"/>
                <w:b/>
                <w:bCs/>
              </w:rPr>
              <w:t xml:space="preserve">   </w:t>
            </w:r>
            <w:r w:rsidR="00A32395" w:rsidRPr="00A32395">
              <w:rPr>
                <w:rStyle w:val="TextForms"/>
                <w:sz w:val="18"/>
                <w:szCs w:val="18"/>
              </w:rPr>
              <w:t>Endpoint security refers security software</w:t>
            </w:r>
            <w:r w:rsidR="00B43592">
              <w:rPr>
                <w:rStyle w:val="TextForms"/>
                <w:sz w:val="18"/>
                <w:szCs w:val="18"/>
              </w:rPr>
              <w:t xml:space="preserve"> </w:t>
            </w:r>
            <w:r w:rsidR="00EE1F88">
              <w:rPr>
                <w:rStyle w:val="TextForms"/>
                <w:sz w:val="18"/>
                <w:szCs w:val="18"/>
              </w:rPr>
              <w:t xml:space="preserve">or </w:t>
            </w:r>
            <w:r w:rsidR="00B43592">
              <w:rPr>
                <w:rStyle w:val="TextForms"/>
                <w:sz w:val="18"/>
                <w:szCs w:val="18"/>
              </w:rPr>
              <w:t>services</w:t>
            </w:r>
            <w:r w:rsidR="00EE1F88">
              <w:rPr>
                <w:rStyle w:val="TextForms"/>
                <w:sz w:val="18"/>
                <w:szCs w:val="18"/>
              </w:rPr>
              <w:t xml:space="preserve"> implemented to reduce attack surface at</w:t>
            </w:r>
            <w:r w:rsidR="00EE1F88" w:rsidRPr="00A32395">
              <w:rPr>
                <w:rStyle w:val="TextForms"/>
                <w:sz w:val="18"/>
                <w:szCs w:val="18"/>
              </w:rPr>
              <w:t xml:space="preserve"> </w:t>
            </w:r>
            <w:r w:rsidR="00EE1F88">
              <w:rPr>
                <w:rStyle w:val="TextForms"/>
                <w:sz w:val="18"/>
                <w:szCs w:val="18"/>
              </w:rPr>
              <w:t>system or device level. (i.e.</w:t>
            </w:r>
            <w:r w:rsidR="00EE1F88" w:rsidRPr="00A32395">
              <w:rPr>
                <w:rStyle w:val="TextForms"/>
                <w:sz w:val="18"/>
                <w:szCs w:val="18"/>
              </w:rPr>
              <w:t xml:space="preserve"> </w:t>
            </w:r>
            <w:r w:rsidR="00B43592">
              <w:rPr>
                <w:rStyle w:val="TextForms"/>
                <w:sz w:val="18"/>
                <w:szCs w:val="18"/>
              </w:rPr>
              <w:t xml:space="preserve">servers, </w:t>
            </w:r>
            <w:r w:rsidR="00EE1F88" w:rsidRPr="00A32395">
              <w:rPr>
                <w:rStyle w:val="TextForms"/>
                <w:sz w:val="18"/>
                <w:szCs w:val="18"/>
              </w:rPr>
              <w:t>desktops, laptops, mobile devices</w:t>
            </w:r>
            <w:r w:rsidR="00B43592">
              <w:rPr>
                <w:rStyle w:val="TextForms"/>
                <w:sz w:val="18"/>
                <w:szCs w:val="18"/>
              </w:rPr>
              <w:t xml:space="preserve">, </w:t>
            </w:r>
            <w:proofErr w:type="gramStart"/>
            <w:r w:rsidR="00B43592">
              <w:rPr>
                <w:rStyle w:val="TextForms"/>
                <w:sz w:val="18"/>
                <w:szCs w:val="18"/>
              </w:rPr>
              <w:t>etc..</w:t>
            </w:r>
            <w:proofErr w:type="gramEnd"/>
            <w:r w:rsidR="00EE1F88">
              <w:rPr>
                <w:rStyle w:val="TextForms"/>
                <w:sz w:val="18"/>
                <w:szCs w:val="18"/>
              </w:rPr>
              <w:t>)</w:t>
            </w:r>
            <w:r w:rsidR="00EE1F88" w:rsidRPr="00A32395">
              <w:rPr>
                <w:rStyle w:val="TextForms"/>
                <w:sz w:val="18"/>
                <w:szCs w:val="18"/>
              </w:rPr>
              <w:t xml:space="preserve"> </w:t>
            </w:r>
          </w:p>
          <w:p w14:paraId="4DF622B6" w14:textId="77777777" w:rsidR="00A239BF" w:rsidRPr="00A32395" w:rsidRDefault="00A32395" w:rsidP="00A32395">
            <w:pPr>
              <w:spacing w:after="120"/>
              <w:mirrorIndents/>
              <w:jc w:val="both"/>
              <w:rPr>
                <w:rStyle w:val="TextForms"/>
                <w:sz w:val="18"/>
                <w:szCs w:val="18"/>
              </w:rPr>
            </w:pPr>
            <w:r w:rsidRPr="00A32395">
              <w:rPr>
                <w:rStyle w:val="TextForms"/>
                <w:b/>
                <w:sz w:val="18"/>
                <w:szCs w:val="18"/>
              </w:rPr>
              <w:t>Examples</w:t>
            </w:r>
            <w:r w:rsidRPr="00A32395">
              <w:rPr>
                <w:rStyle w:val="TextForms"/>
                <w:sz w:val="18"/>
                <w:szCs w:val="18"/>
              </w:rPr>
              <w:t>: Symantec, Carbon Black, Crowdstrike, Cylance.</w:t>
            </w:r>
          </w:p>
        </w:tc>
      </w:tr>
    </w:tbl>
    <w:p w14:paraId="3B0C82E8" w14:textId="77777777" w:rsidR="00A239BF" w:rsidRPr="00A32395" w:rsidRDefault="00A239BF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7620F6" w:rsidRPr="00CB3420" w14:paraId="372532A8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6A06CEAD" w14:textId="77777777" w:rsidR="007620F6" w:rsidRPr="00FE6F00" w:rsidRDefault="007620F6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6.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2233BF3B" w14:textId="77777777" w:rsidR="007620F6" w:rsidRPr="00CB3420" w:rsidRDefault="007620F6" w:rsidP="00915FC0">
            <w:pPr>
              <w:pStyle w:val="Questions"/>
            </w:pPr>
            <w:r>
              <w:t>Are all components of solution architecture patched for security vulnerabilities at least monthly (</w:t>
            </w:r>
            <w:proofErr w:type="gramStart"/>
            <w:r>
              <w:t>e.g.</w:t>
            </w:r>
            <w:proofErr w:type="gramEnd"/>
            <w:r>
              <w:t xml:space="preserve"> servers, workstations, and applications)?</w:t>
            </w:r>
          </w:p>
        </w:tc>
        <w:sdt>
          <w:sdtPr>
            <w:rPr>
              <w:rStyle w:val="Choices"/>
              <w:rFonts w:cstheme="minorHAnsi"/>
            </w:rPr>
            <w:id w:val="269907822"/>
            <w:placeholder>
              <w:docPart w:val="E598087051BC417D9B1630FDCDB740A1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363C01FE" w14:textId="6164A8F0" w:rsidR="007620F6" w:rsidRPr="00CB3420" w:rsidRDefault="006F4D61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7DFBBFCF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29153884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2E25DF7E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25345FA7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2043559205"/>
            <w:placeholder>
              <w:docPart w:val="3701A0C5013E497C9F6262F8A7BF4CAE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3DFA5CA3" w14:textId="5BFC4669" w:rsidR="00E955DB" w:rsidRPr="00642978" w:rsidRDefault="006F4D61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161050209"/>
            <w:placeholder>
              <w:docPart w:val="70938EF3F7E44CEBB53E546E322368F2"/>
            </w:placeholder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48C0BD8B" w14:textId="00A50FDA" w:rsidR="00E955DB" w:rsidRDefault="006F4D61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Customer controlled</w:t>
                </w:r>
              </w:p>
            </w:tc>
          </w:sdtContent>
        </w:sdt>
      </w:tr>
      <w:tr w:rsidR="007620F6" w:rsidRPr="00CB3420" w14:paraId="58198742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6546618F" w14:textId="77777777" w:rsidR="007620F6" w:rsidRPr="00C93C35" w:rsidRDefault="007620F6" w:rsidP="00A32395">
            <w:pPr>
              <w:spacing w:after="120"/>
              <w:mirrorIndents/>
              <w:jc w:val="both"/>
              <w:rPr>
                <w:rStyle w:val="TextForms"/>
              </w:rPr>
            </w:pPr>
          </w:p>
        </w:tc>
      </w:tr>
    </w:tbl>
    <w:p w14:paraId="6666E6C9" w14:textId="77777777" w:rsidR="00A32395" w:rsidRPr="00D44675" w:rsidRDefault="00A32395" w:rsidP="00D44675">
      <w:pPr>
        <w:pStyle w:val="Spacer"/>
      </w:pPr>
    </w:p>
    <w:tbl>
      <w:tblPr>
        <w:tblStyle w:val="TableGrid"/>
        <w:tblW w:w="1430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285"/>
        <w:gridCol w:w="3420"/>
      </w:tblGrid>
      <w:tr w:rsidR="007620F6" w:rsidRPr="00CB3420" w14:paraId="0AFADBEE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14B097DF" w14:textId="77777777" w:rsidR="007620F6" w:rsidRPr="00FE6F00" w:rsidRDefault="007620F6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7.</w:t>
            </w:r>
          </w:p>
        </w:tc>
        <w:tc>
          <w:tcPr>
            <w:tcW w:w="10350" w:type="dxa"/>
            <w:gridSpan w:val="2"/>
            <w:shd w:val="clear" w:color="auto" w:fill="D9D9D9" w:themeFill="background1" w:themeFillShade="D9"/>
            <w:vAlign w:val="center"/>
          </w:tcPr>
          <w:p w14:paraId="55BEFA3C" w14:textId="77777777" w:rsidR="007620F6" w:rsidRPr="00CB3420" w:rsidRDefault="007620F6" w:rsidP="00915FC0">
            <w:pPr>
              <w:pStyle w:val="Questions"/>
            </w:pPr>
            <w:r>
              <w:t>Are there network controls implemented for the scoped solution; including but not limited to, network and web application firewall(s), DLP, etc.?</w:t>
            </w:r>
          </w:p>
        </w:tc>
        <w:sdt>
          <w:sdtPr>
            <w:rPr>
              <w:rStyle w:val="Choices"/>
              <w:rFonts w:cstheme="minorHAnsi"/>
            </w:rPr>
            <w:id w:val="-1260439684"/>
            <w:placeholder>
              <w:docPart w:val="5524E01037314793AD2E4662E126E3BC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1A92C0CB" w14:textId="17FE0531" w:rsidR="007620F6" w:rsidRPr="00CB3420" w:rsidRDefault="00DA0406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NO</w:t>
                </w:r>
              </w:p>
            </w:tc>
          </w:sdtContent>
        </w:sdt>
      </w:tr>
      <w:tr w:rsidR="00E955DB" w:rsidRPr="00E955DB" w14:paraId="225556CB" w14:textId="77777777" w:rsidTr="00E955DB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54D3E511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05" w:type="dxa"/>
            <w:gridSpan w:val="2"/>
            <w:shd w:val="clear" w:color="auto" w:fill="D9D9D9" w:themeFill="background1" w:themeFillShade="D9"/>
            <w:vAlign w:val="center"/>
          </w:tcPr>
          <w:p w14:paraId="6007B270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50BD1E04" w14:textId="77777777" w:rsidTr="00E955DB">
        <w:trPr>
          <w:cantSplit/>
          <w:trHeight w:val="576"/>
        </w:trPr>
        <w:sdt>
          <w:sdtPr>
            <w:rPr>
              <w:rStyle w:val="Choices"/>
            </w:rPr>
            <w:id w:val="2020727724"/>
            <w:placeholder>
              <w:docPart w:val="E705BEB9A34A4E73B1DE63D751EAAA7B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3EEF76FF" w14:textId="08A84480" w:rsidR="00E955DB" w:rsidRPr="00642978" w:rsidRDefault="00DA0406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NO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2109080413"/>
            <w:placeholder>
              <w:docPart w:val="DCF631E51DF44B58925A58007AC064E6"/>
            </w:placeholder>
            <w:text w:multiLine="1"/>
          </w:sdtPr>
          <w:sdtEndPr/>
          <w:sdtContent>
            <w:tc>
              <w:tcPr>
                <w:tcW w:w="10705" w:type="dxa"/>
                <w:gridSpan w:val="2"/>
                <w:vAlign w:val="center"/>
              </w:tcPr>
              <w:p w14:paraId="03B4F8E5" w14:textId="44D54A52" w:rsidR="00E955DB" w:rsidRDefault="00DA0406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 xml:space="preserve">Scoped system is installed </w:t>
                </w:r>
                <w:r w:rsidR="000346B7">
                  <w:rPr>
                    <w:rFonts w:ascii="Calibri" w:hAnsi="Calibri" w:cs="Calibri"/>
                  </w:rPr>
                  <w:t>on-prem leveraging customer approved networking</w:t>
                </w:r>
                <w:r w:rsidR="004B36D3">
                  <w:rPr>
                    <w:rFonts w:ascii="Calibri" w:hAnsi="Calibri" w:cs="Calibri"/>
                  </w:rPr>
                  <w:t>, firewalls and other hospital/enterprise security model.</w:t>
                </w:r>
              </w:p>
            </w:tc>
          </w:sdtContent>
        </w:sdt>
      </w:tr>
      <w:tr w:rsidR="007620F6" w:rsidRPr="00CB3420" w14:paraId="5402C02B" w14:textId="77777777" w:rsidTr="00E955DB">
        <w:trPr>
          <w:trHeight w:val="161"/>
        </w:trPr>
        <w:tc>
          <w:tcPr>
            <w:tcW w:w="14305" w:type="dxa"/>
            <w:gridSpan w:val="4"/>
            <w:shd w:val="clear" w:color="auto" w:fill="BFBFBF"/>
            <w:vAlign w:val="center"/>
          </w:tcPr>
          <w:p w14:paraId="02355B78" w14:textId="77777777" w:rsidR="007620F6" w:rsidRPr="00C93C35" w:rsidRDefault="007620F6" w:rsidP="00F445F4">
            <w:pPr>
              <w:spacing w:after="120"/>
              <w:mirrorIndents/>
              <w:jc w:val="both"/>
              <w:rPr>
                <w:rStyle w:val="TextForms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B43592">
              <w:rPr>
                <w:rFonts w:eastAsia="Times New Roman" w:cstheme="minorHAnsi"/>
                <w:b/>
                <w:bCs/>
              </w:rPr>
              <w:t xml:space="preserve">   </w:t>
            </w:r>
            <w:r w:rsidR="00F445F4" w:rsidRPr="00F445F4">
              <w:rPr>
                <w:rStyle w:val="TextForms"/>
                <w:sz w:val="18"/>
                <w:szCs w:val="18"/>
              </w:rPr>
              <w:t>The examples provided are not exclusive of any other control/s. Where applicable please list the controls that are and/or not implemented as part of the scoped solution.</w:t>
            </w:r>
          </w:p>
        </w:tc>
      </w:tr>
    </w:tbl>
    <w:p w14:paraId="08930699" w14:textId="77777777" w:rsidR="009069FF" w:rsidRDefault="009069FF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7620F6" w:rsidRPr="00CB3420" w14:paraId="496AA373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B70BEF4" w14:textId="77777777" w:rsidR="007620F6" w:rsidRPr="00FE6F00" w:rsidRDefault="007620F6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8.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7F5A3FEC" w14:textId="77777777" w:rsidR="007620F6" w:rsidRPr="00CB3420" w:rsidRDefault="007620F6" w:rsidP="00915FC0">
            <w:pPr>
              <w:pStyle w:val="Questions"/>
            </w:pPr>
            <w:r>
              <w:t>Are there technical controls implemented to provide logical separation of scoped data from other data and/or environment(s); regardless of ownership?</w:t>
            </w:r>
          </w:p>
        </w:tc>
        <w:sdt>
          <w:sdtPr>
            <w:rPr>
              <w:rStyle w:val="Choices"/>
              <w:rFonts w:cstheme="minorHAnsi"/>
            </w:rPr>
            <w:id w:val="-1328287717"/>
            <w:placeholder>
              <w:docPart w:val="A233A14A62FC4847AA8217663CF13F99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44534429" w14:textId="22328158" w:rsidR="007620F6" w:rsidRPr="00CB3420" w:rsidRDefault="009D3459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NO</w:t>
                </w:r>
              </w:p>
            </w:tc>
          </w:sdtContent>
        </w:sdt>
      </w:tr>
      <w:tr w:rsidR="00E955DB" w:rsidRPr="00E955DB" w14:paraId="2109AFE9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1B0D425B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66B74CC9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1F9A1D19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685334894"/>
            <w:placeholder>
              <w:docPart w:val="7D1C63F033DE439A897B118676A16DC4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0BAE3EE9" w14:textId="32572AD2" w:rsidR="00E955DB" w:rsidRPr="00642978" w:rsidRDefault="009D3459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NO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-772247494"/>
            <w:placeholder>
              <w:docPart w:val="4E7323A675DA4194BD9D24493FDA8093"/>
            </w:placeholder>
            <w:text w:multiLine="1"/>
          </w:sdtPr>
          <w:sdtContent>
            <w:tc>
              <w:tcPr>
                <w:tcW w:w="10795" w:type="dxa"/>
                <w:gridSpan w:val="2"/>
                <w:vAlign w:val="center"/>
              </w:tcPr>
              <w:p w14:paraId="36B02C23" w14:textId="34F2ED78" w:rsidR="00E955DB" w:rsidRDefault="007972FC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 xml:space="preserve">Not applicable. </w:t>
                </w:r>
                <w:proofErr w:type="gramStart"/>
                <w:r w:rsidR="000376BA" w:rsidRPr="00A33527">
                  <w:rPr>
                    <w:rFonts w:ascii="Calibri" w:hAnsi="Calibri" w:cs="Calibri"/>
                  </w:rPr>
                  <w:t>Scoped</w:t>
                </w:r>
                <w:proofErr w:type="gramEnd"/>
                <w:r w:rsidR="000376BA" w:rsidRPr="00A33527">
                  <w:rPr>
                    <w:rFonts w:ascii="Calibri" w:hAnsi="Calibri" w:cs="Calibri"/>
                  </w:rPr>
                  <w:t xml:space="preserve"> system is installed on-prem</w:t>
                </w:r>
                <w:r w:rsidR="006E7DD5">
                  <w:rPr>
                    <w:rFonts w:ascii="Calibri" w:hAnsi="Calibri" w:cs="Calibri"/>
                  </w:rPr>
                  <w:t xml:space="preserve"> on customer provided server and SQL databases</w:t>
                </w:r>
                <w:r w:rsidR="00A942CE">
                  <w:rPr>
                    <w:rFonts w:ascii="Calibri" w:hAnsi="Calibri" w:cs="Calibri"/>
                  </w:rPr>
                  <w:t xml:space="preserve">. Those are dedicated to the customer installation only. There is no data sharing/transfer </w:t>
                </w:r>
                <w:proofErr w:type="spellStart"/>
                <w:r w:rsidR="00A942CE">
                  <w:rPr>
                    <w:rFonts w:ascii="Calibri" w:hAnsi="Calibri" w:cs="Calibri"/>
                  </w:rPr>
                  <w:t>outsite</w:t>
                </w:r>
                <w:proofErr w:type="spellEnd"/>
                <w:r>
                  <w:rPr>
                    <w:rFonts w:ascii="Calibri" w:hAnsi="Calibri" w:cs="Calibri"/>
                  </w:rPr>
                  <w:t xml:space="preserve"> the customer network.</w:t>
                </w:r>
              </w:p>
            </w:tc>
          </w:sdtContent>
        </w:sdt>
      </w:tr>
      <w:tr w:rsidR="007620F6" w:rsidRPr="00CB3420" w14:paraId="1E48ADE7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765B0E83" w14:textId="77777777" w:rsidR="007620F6" w:rsidRPr="00A32395" w:rsidRDefault="007620F6" w:rsidP="00F445F4">
            <w:pPr>
              <w:spacing w:before="120" w:after="120"/>
              <w:mirrorIndents/>
              <w:jc w:val="both"/>
              <w:rPr>
                <w:rStyle w:val="TextForms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B43592">
              <w:rPr>
                <w:rFonts w:eastAsia="Times New Roman" w:cstheme="minorHAnsi"/>
                <w:b/>
                <w:bCs/>
              </w:rPr>
              <w:t xml:space="preserve">   </w:t>
            </w:r>
            <w:r w:rsidR="00A32395" w:rsidRPr="00A32395">
              <w:rPr>
                <w:rStyle w:val="TextForms"/>
                <w:sz w:val="18"/>
                <w:szCs w:val="18"/>
              </w:rPr>
              <w:t>M</w:t>
            </w:r>
            <w:r w:rsidR="00F445F4">
              <w:rPr>
                <w:rStyle w:val="TextForms"/>
                <w:sz w:val="18"/>
                <w:szCs w:val="18"/>
              </w:rPr>
              <w:t>emorial Herm</w:t>
            </w:r>
            <w:r w:rsidR="00B43592">
              <w:rPr>
                <w:rStyle w:val="TextForms"/>
                <w:sz w:val="18"/>
                <w:szCs w:val="18"/>
              </w:rPr>
              <w:t>a</w:t>
            </w:r>
            <w:r w:rsidR="00F445F4">
              <w:rPr>
                <w:rStyle w:val="TextForms"/>
                <w:sz w:val="18"/>
                <w:szCs w:val="18"/>
              </w:rPr>
              <w:t>nn</w:t>
            </w:r>
            <w:r w:rsidR="00A32395" w:rsidRPr="00A32395">
              <w:rPr>
                <w:rStyle w:val="TextForms"/>
                <w:sz w:val="18"/>
                <w:szCs w:val="18"/>
              </w:rPr>
              <w:t xml:space="preserve"> data must not be accessible by any other customer with access to the solution.</w:t>
            </w:r>
          </w:p>
        </w:tc>
      </w:tr>
    </w:tbl>
    <w:p w14:paraId="65444990" w14:textId="77777777" w:rsidR="007939F3" w:rsidRDefault="007939F3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7620F6" w:rsidRPr="00CB3420" w14:paraId="768787A7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7C70091" w14:textId="77777777" w:rsidR="007620F6" w:rsidRPr="00FE6F00" w:rsidRDefault="007620F6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9.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786D79B0" w14:textId="77777777" w:rsidR="007620F6" w:rsidRPr="00CB3420" w:rsidRDefault="007620F6" w:rsidP="00915FC0">
            <w:pPr>
              <w:pStyle w:val="Questions"/>
            </w:pPr>
            <w:r>
              <w:t>Is the scoped data only transmitted, received, stored or processed within the jurisdictional boundaries of the United States (US) or its territories?</w:t>
            </w:r>
          </w:p>
        </w:tc>
        <w:sdt>
          <w:sdtPr>
            <w:rPr>
              <w:rStyle w:val="Choices"/>
              <w:rFonts w:cstheme="minorHAnsi"/>
            </w:rPr>
            <w:id w:val="605078554"/>
            <w:placeholder>
              <w:docPart w:val="E43AE82B2F8B4BA6A462A21CCF4DFA30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1AE24BED" w14:textId="3619ECB3" w:rsidR="007620F6" w:rsidRPr="00CB3420" w:rsidRDefault="00CA4018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0A9B9272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486C1996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761E7C83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160DB257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1341506973"/>
            <w:placeholder>
              <w:docPart w:val="FD5A38FD7AC34A829DC3014C023241D7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0D4DE5C6" w14:textId="0A85830D" w:rsidR="00E955DB" w:rsidRPr="00642978" w:rsidRDefault="00CA4018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4795258"/>
            <w:placeholder>
              <w:docPart w:val="CE6502C5EE374F6DB4783B59C6D3BF77"/>
            </w:placeholder>
            <w:text w:multiLine="1"/>
          </w:sdtPr>
          <w:sdtContent>
            <w:tc>
              <w:tcPr>
                <w:tcW w:w="10795" w:type="dxa"/>
                <w:gridSpan w:val="2"/>
                <w:vAlign w:val="center"/>
              </w:tcPr>
              <w:p w14:paraId="0074A5EA" w14:textId="18FB0E7B" w:rsidR="00E955DB" w:rsidRDefault="00B93ABA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 xml:space="preserve">Not applicable. </w:t>
                </w:r>
                <w:r w:rsidRPr="006F1C9E">
                  <w:rPr>
                    <w:rFonts w:ascii="Calibri" w:hAnsi="Calibri" w:cs="Calibri"/>
                  </w:rPr>
                  <w:t xml:space="preserve">Scoped system is installed on-prem on customer provided server and SQL databases. Those are dedicated to the customer installation only. There is no data sharing/transfer </w:t>
                </w:r>
                <w:proofErr w:type="spellStart"/>
                <w:r w:rsidRPr="006F1C9E">
                  <w:rPr>
                    <w:rFonts w:ascii="Calibri" w:hAnsi="Calibri" w:cs="Calibri"/>
                  </w:rPr>
                  <w:t>outsite</w:t>
                </w:r>
                <w:proofErr w:type="spellEnd"/>
                <w:r w:rsidRPr="006F1C9E">
                  <w:rPr>
                    <w:rFonts w:ascii="Calibri" w:hAnsi="Calibri" w:cs="Calibri"/>
                  </w:rPr>
                  <w:t xml:space="preserve"> the customer network.</w:t>
                </w:r>
              </w:p>
            </w:tc>
          </w:sdtContent>
        </w:sdt>
      </w:tr>
      <w:tr w:rsidR="007620F6" w:rsidRPr="00CB3420" w14:paraId="018B4355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267F6D27" w14:textId="77777777" w:rsidR="007620F6" w:rsidRPr="00C93C35" w:rsidRDefault="007620F6" w:rsidP="00A32395">
            <w:pPr>
              <w:spacing w:before="120" w:after="120"/>
              <w:mirrorIndents/>
              <w:jc w:val="both"/>
              <w:rPr>
                <w:rStyle w:val="TextForms"/>
              </w:rPr>
            </w:pPr>
          </w:p>
        </w:tc>
      </w:tr>
    </w:tbl>
    <w:p w14:paraId="56A2BAA7" w14:textId="77777777" w:rsidR="007620F6" w:rsidRDefault="007620F6" w:rsidP="00D44675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990F1F" w:rsidRPr="00CB3420" w14:paraId="3608922A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BDF85A7" w14:textId="77777777" w:rsidR="00990F1F" w:rsidRPr="00FE6F00" w:rsidRDefault="00990F1F" w:rsidP="00101B4C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10.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0917315C" w14:textId="77777777" w:rsidR="00990F1F" w:rsidRPr="00CB3420" w:rsidRDefault="00990F1F" w:rsidP="00915FC0">
            <w:pPr>
              <w:pStyle w:val="Questions"/>
            </w:pPr>
            <w:r>
              <w:t xml:space="preserve">Does the scoped solution enable logging to ensure that the actions of an individual user can be uniquely </w:t>
            </w:r>
            <w:proofErr w:type="gramStart"/>
            <w:r>
              <w:t>traced at all times</w:t>
            </w:r>
            <w:proofErr w:type="gramEnd"/>
            <w:r>
              <w:t>, on all systems?</w:t>
            </w:r>
          </w:p>
        </w:tc>
        <w:sdt>
          <w:sdtPr>
            <w:rPr>
              <w:rStyle w:val="Choices"/>
              <w:rFonts w:cstheme="minorHAnsi"/>
            </w:rPr>
            <w:id w:val="-123163702"/>
            <w:placeholder>
              <w:docPart w:val="796FFA69A89F40648BF98BE51B9CABDC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59CD5A28" w14:textId="2DFA7DC6" w:rsidR="00990F1F" w:rsidRPr="00CB3420" w:rsidRDefault="00471DDE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67BFBC8B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01DC22BD" w14:textId="77777777" w:rsidR="00E955DB" w:rsidRPr="00642978" w:rsidRDefault="00E955DB" w:rsidP="008B44C8">
            <w:pPr>
              <w:pStyle w:val="Questions"/>
              <w:spacing w:before="120" w:after="120"/>
            </w:pPr>
            <w:r>
              <w:t>Will be implemented at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752D5917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279631EA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412128374"/>
            <w:placeholder>
              <w:docPart w:val="25A6E87E5CF542F3A1B61DDCB7AAEF6F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41B114B6" w14:textId="14E54684" w:rsidR="00E955DB" w:rsidRPr="00642978" w:rsidRDefault="00471DDE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-902671134"/>
            <w:placeholder>
              <w:docPart w:val="5708AFC945604A138DB8BAD05BCA115D"/>
            </w:placeholder>
            <w:showingPlcHdr/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41745964" w14:textId="77777777" w:rsidR="00E955DB" w:rsidRDefault="00E955DB" w:rsidP="008B44C8">
                <w:pPr>
                  <w:mirrorIndents/>
                  <w:rPr>
                    <w:rFonts w:ascii="Calibri" w:hAnsi="Calibri" w:cs="Calibri"/>
                  </w:rPr>
                </w:pPr>
                <w:r w:rsidRPr="0005649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90F1F" w:rsidRPr="00CB3420" w14:paraId="2F1ADDB1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480596A7" w14:textId="77777777" w:rsidR="00B43592" w:rsidRPr="00B43592" w:rsidRDefault="00990F1F" w:rsidP="00B43592">
            <w:pPr>
              <w:mirrorIndents/>
              <w:jc w:val="both"/>
              <w:rPr>
                <w:rStyle w:val="TextForms"/>
                <w:sz w:val="14"/>
                <w:szCs w:val="18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B43592">
              <w:rPr>
                <w:rFonts w:eastAsia="Times New Roman" w:cstheme="minorHAnsi"/>
                <w:b/>
                <w:bCs/>
              </w:rPr>
              <w:t xml:space="preserve">   </w:t>
            </w:r>
            <w:r w:rsidR="00B43592" w:rsidRPr="00B43592">
              <w:rPr>
                <w:rFonts w:eastAsia="Times New Roman" w:cstheme="minorHAnsi"/>
                <w:bCs/>
                <w:sz w:val="18"/>
                <w:szCs w:val="18"/>
              </w:rPr>
              <w:t>Lo</w:t>
            </w:r>
            <w:r w:rsidR="00B43592" w:rsidRPr="00B43592">
              <w:rPr>
                <w:rFonts w:eastAsia="Times New Roman" w:cstheme="minorHAnsi"/>
                <w:bCs/>
                <w:sz w:val="18"/>
              </w:rPr>
              <w:t>gging must contain sufficient context and be maintained for an ad</w:t>
            </w:r>
            <w:r w:rsidR="00F445F4">
              <w:rPr>
                <w:rFonts w:eastAsia="Times New Roman" w:cstheme="minorHAnsi"/>
                <w:bCs/>
                <w:sz w:val="18"/>
              </w:rPr>
              <w:t>e</w:t>
            </w:r>
            <w:r w:rsidR="00B43592" w:rsidRPr="00B43592">
              <w:rPr>
                <w:rFonts w:eastAsia="Times New Roman" w:cstheme="minorHAnsi"/>
                <w:bCs/>
                <w:sz w:val="18"/>
              </w:rPr>
              <w:t>qu</w:t>
            </w:r>
            <w:r w:rsidR="00F445F4">
              <w:rPr>
                <w:rFonts w:eastAsia="Times New Roman" w:cstheme="minorHAnsi"/>
                <w:bCs/>
                <w:sz w:val="18"/>
              </w:rPr>
              <w:t>a</w:t>
            </w:r>
            <w:r w:rsidR="00B43592" w:rsidRPr="00B43592">
              <w:rPr>
                <w:rFonts w:eastAsia="Times New Roman" w:cstheme="minorHAnsi"/>
                <w:bCs/>
                <w:sz w:val="18"/>
              </w:rPr>
              <w:t>te time</w:t>
            </w:r>
            <w:r w:rsidR="00F445F4">
              <w:rPr>
                <w:rFonts w:eastAsia="Times New Roman" w:cstheme="minorHAnsi"/>
                <w:bCs/>
                <w:sz w:val="18"/>
              </w:rPr>
              <w:t xml:space="preserve"> </w:t>
            </w:r>
            <w:r w:rsidR="00B43592" w:rsidRPr="00B43592">
              <w:rPr>
                <w:rFonts w:eastAsia="Times New Roman" w:cstheme="minorHAnsi"/>
                <w:bCs/>
                <w:sz w:val="18"/>
              </w:rPr>
              <w:t>period in which real</w:t>
            </w:r>
            <w:r w:rsidR="00F445F4">
              <w:rPr>
                <w:rFonts w:eastAsia="Times New Roman" w:cstheme="minorHAnsi"/>
                <w:bCs/>
                <w:sz w:val="18"/>
              </w:rPr>
              <w:t>-</w:t>
            </w:r>
            <w:r w:rsidR="00B43592" w:rsidRPr="00B43592">
              <w:rPr>
                <w:rFonts w:eastAsia="Times New Roman" w:cstheme="minorHAnsi"/>
                <w:bCs/>
                <w:sz w:val="18"/>
              </w:rPr>
              <w:t>time and delayed forensics can be performed for the people, processes, and technologies which consume the solution or service.</w:t>
            </w:r>
          </w:p>
          <w:p w14:paraId="19716ACC" w14:textId="77777777" w:rsidR="00990F1F" w:rsidRPr="00A32395" w:rsidRDefault="00990F1F" w:rsidP="00735F7B">
            <w:pPr>
              <w:pStyle w:val="ListParagraph"/>
              <w:numPr>
                <w:ilvl w:val="0"/>
                <w:numId w:val="22"/>
              </w:numPr>
              <w:ind w:left="418" w:hanging="274"/>
              <w:contextualSpacing/>
              <w:mirrorIndents/>
              <w:jc w:val="both"/>
              <w:rPr>
                <w:rStyle w:val="TextForms"/>
                <w:sz w:val="18"/>
                <w:szCs w:val="18"/>
              </w:rPr>
            </w:pPr>
          </w:p>
        </w:tc>
      </w:tr>
    </w:tbl>
    <w:p w14:paraId="34B79104" w14:textId="77777777" w:rsidR="00A32395" w:rsidRDefault="00A32395" w:rsidP="00735F7B">
      <w:pPr>
        <w:pStyle w:val="Spacer"/>
      </w:pPr>
    </w:p>
    <w:p w14:paraId="01430566" w14:textId="77777777" w:rsidR="009C187E" w:rsidRDefault="009C187E" w:rsidP="00735F7B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990F1F" w:rsidRPr="00CB3420" w14:paraId="172AF8A5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0332BD5A" w14:textId="77777777" w:rsidR="00990F1F" w:rsidRPr="00FE6F00" w:rsidRDefault="00990F1F" w:rsidP="00CE2D4D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11.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4C96C803" w14:textId="77777777" w:rsidR="00990F1F" w:rsidRPr="00CB3420" w:rsidRDefault="00990F1F" w:rsidP="00990F1F">
            <w:pPr>
              <w:pStyle w:val="Questions"/>
            </w:pPr>
            <w:r>
              <w:t>Has an enterprise risk assessment been performed for the scoped solution within the past 12 months; whether by a vendor or Memorial Hermann?</w:t>
            </w:r>
          </w:p>
        </w:tc>
        <w:sdt>
          <w:sdtPr>
            <w:rPr>
              <w:rStyle w:val="Choices"/>
              <w:rFonts w:cstheme="minorHAnsi"/>
            </w:rPr>
            <w:id w:val="431253151"/>
            <w:placeholder>
              <w:docPart w:val="060ECB0EA576460A9DC73CED12D372B9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4F8407C5" w14:textId="22D89E51" w:rsidR="00990F1F" w:rsidRPr="00CB3420" w:rsidRDefault="00541816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57809628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669190E1" w14:textId="77777777" w:rsidR="00E955DB" w:rsidRPr="00642978" w:rsidRDefault="00E955DB" w:rsidP="00541303">
            <w:pPr>
              <w:pStyle w:val="Questions"/>
              <w:spacing w:before="120" w:after="120"/>
            </w:pPr>
            <w:r>
              <w:t xml:space="preserve">Will be </w:t>
            </w:r>
            <w:r w:rsidR="00541303">
              <w:t>completed before</w:t>
            </w:r>
            <w:r>
              <w:t xml:space="preserve">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796FF7C1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2B73DDAE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-2013588687"/>
            <w:placeholder>
              <w:docPart w:val="7A9219544A254FB5AC6384A1C62313E8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7B0D5DDC" w14:textId="50AFD930" w:rsidR="00E955DB" w:rsidRPr="00642978" w:rsidRDefault="00541816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-2035035951"/>
            <w:placeholder>
              <w:docPart w:val="A0CE9FBDF556462A9EFF91E6845D1670"/>
            </w:placeholder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4AD6BF40" w14:textId="73682674" w:rsidR="00E955DB" w:rsidRDefault="00541816" w:rsidP="008B44C8">
                <w:pPr>
                  <w:mirrorIndents/>
                  <w:rPr>
                    <w:rFonts w:ascii="Calibri" w:hAnsi="Calibri" w:cs="Calibri"/>
                  </w:rPr>
                </w:pPr>
                <w:r>
                  <w:rPr>
                    <w:rFonts w:ascii="Calibri" w:hAnsi="Calibri" w:cs="Calibri"/>
                  </w:rPr>
                  <w:t>By the vendor</w:t>
                </w:r>
                <w:r w:rsidR="00F369E7">
                  <w:rPr>
                    <w:rFonts w:ascii="Calibri" w:hAnsi="Calibri" w:cs="Calibri"/>
                  </w:rPr>
                  <w:t xml:space="preserve"> – Yes. </w:t>
                </w:r>
              </w:p>
            </w:tc>
          </w:sdtContent>
        </w:sdt>
      </w:tr>
      <w:tr w:rsidR="00990F1F" w:rsidRPr="00CB3420" w14:paraId="4AB8FFF0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170C377A" w14:textId="77777777" w:rsidR="00990F1F" w:rsidRPr="00A32395" w:rsidRDefault="00990F1F" w:rsidP="007A6E66">
            <w:pPr>
              <w:spacing w:before="120" w:after="120"/>
              <w:mirrorIndents/>
              <w:jc w:val="both"/>
              <w:rPr>
                <w:rStyle w:val="TextForms"/>
                <w:sz w:val="18"/>
                <w:szCs w:val="18"/>
              </w:rPr>
            </w:pPr>
            <w:r>
              <w:rPr>
                <w:rFonts w:eastAsia="Times New Roman" w:cstheme="minorHAnsi"/>
                <w:b/>
                <w:bCs/>
              </w:rPr>
              <w:t>Guidance:</w:t>
            </w:r>
            <w:r w:rsidR="00151366">
              <w:rPr>
                <w:rFonts w:eastAsia="Times New Roman" w:cstheme="minorHAnsi"/>
                <w:b/>
                <w:bCs/>
              </w:rPr>
              <w:t xml:space="preserve">   </w:t>
            </w:r>
            <w:r w:rsidR="00151366" w:rsidRPr="00151366">
              <w:rPr>
                <w:rFonts w:eastAsia="Times New Roman" w:cstheme="minorHAnsi"/>
                <w:bCs/>
                <w:sz w:val="18"/>
              </w:rPr>
              <w:t>A</w:t>
            </w:r>
            <w:r w:rsidR="00A32395" w:rsidRPr="00A32395">
              <w:rPr>
                <w:rStyle w:val="TextForms"/>
                <w:sz w:val="18"/>
                <w:szCs w:val="18"/>
              </w:rPr>
              <w:t xml:space="preserve">n accurate and thorough assessment of the potential risks and vulnerabilities </w:t>
            </w:r>
            <w:r w:rsidR="007A6E66">
              <w:rPr>
                <w:rStyle w:val="TextForms"/>
                <w:sz w:val="18"/>
                <w:szCs w:val="18"/>
              </w:rPr>
              <w:t>to an organization and/or the solutions and services provided to its customers.</w:t>
            </w:r>
          </w:p>
        </w:tc>
      </w:tr>
    </w:tbl>
    <w:p w14:paraId="363F7201" w14:textId="77777777" w:rsidR="00990F1F" w:rsidRDefault="00990F1F" w:rsidP="00735F7B">
      <w:pPr>
        <w:pStyle w:val="Spacer"/>
      </w:pP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3065"/>
        <w:gridCol w:w="7375"/>
        <w:gridCol w:w="3420"/>
      </w:tblGrid>
      <w:tr w:rsidR="00990F1F" w:rsidRPr="00CB3420" w14:paraId="6B3A2273" w14:textId="77777777" w:rsidTr="00E955DB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3B0565B5" w14:textId="77777777" w:rsidR="00990F1F" w:rsidRPr="00FE6F00" w:rsidRDefault="00990F1F" w:rsidP="00CE2D4D">
            <w:pPr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12.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591BA652" w14:textId="77777777" w:rsidR="00990F1F" w:rsidRPr="00CB3420" w:rsidRDefault="00990F1F" w:rsidP="00915FC0">
            <w:pPr>
              <w:pStyle w:val="Questions"/>
            </w:pPr>
            <w:r>
              <w:t>Have network and/or application penetration testing been performed on the scoped solution within the past 12 months; whether by a vendor or Memorial Hermann?</w:t>
            </w:r>
          </w:p>
        </w:tc>
        <w:sdt>
          <w:sdtPr>
            <w:rPr>
              <w:rStyle w:val="Choices"/>
              <w:rFonts w:cstheme="minorHAnsi"/>
            </w:rPr>
            <w:id w:val="-2112342244"/>
            <w:placeholder>
              <w:docPart w:val="02526602D33741668010D0BE6017D09E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14C88244" w14:textId="7500A5E7" w:rsidR="00990F1F" w:rsidRPr="00CB3420" w:rsidRDefault="00FA7CAC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YES</w:t>
                </w:r>
              </w:p>
            </w:tc>
          </w:sdtContent>
        </w:sdt>
      </w:tr>
      <w:tr w:rsidR="00E955DB" w:rsidRPr="00E955DB" w14:paraId="19CE7DEE" w14:textId="77777777" w:rsidTr="008B44C8">
        <w:trPr>
          <w:cantSplit/>
          <w:trHeight w:val="576"/>
        </w:trPr>
        <w:tc>
          <w:tcPr>
            <w:tcW w:w="3600" w:type="dxa"/>
            <w:gridSpan w:val="2"/>
            <w:shd w:val="clear" w:color="auto" w:fill="D9D9D9" w:themeFill="background1" w:themeFillShade="D9"/>
            <w:vAlign w:val="center"/>
          </w:tcPr>
          <w:p w14:paraId="30487503" w14:textId="77777777" w:rsidR="00E955DB" w:rsidRPr="00642978" w:rsidRDefault="00E955DB" w:rsidP="00541303">
            <w:pPr>
              <w:pStyle w:val="Questions"/>
              <w:spacing w:before="120" w:after="120"/>
            </w:pPr>
            <w:r>
              <w:t xml:space="preserve">Will be </w:t>
            </w:r>
            <w:r w:rsidR="00541303">
              <w:t>completed before</w:t>
            </w:r>
            <w:r>
              <w:t xml:space="preserve"> go-live?</w:t>
            </w:r>
          </w:p>
        </w:tc>
        <w:tc>
          <w:tcPr>
            <w:tcW w:w="10795" w:type="dxa"/>
            <w:gridSpan w:val="2"/>
            <w:shd w:val="clear" w:color="auto" w:fill="D9D9D9" w:themeFill="background1" w:themeFillShade="D9"/>
            <w:vAlign w:val="center"/>
          </w:tcPr>
          <w:p w14:paraId="66BDC8D5" w14:textId="77777777" w:rsidR="00E955DB" w:rsidRPr="00E955DB" w:rsidRDefault="00E955DB" w:rsidP="008B44C8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</w:tr>
      <w:tr w:rsidR="00E955DB" w14:paraId="212AFAEA" w14:textId="77777777" w:rsidTr="008B44C8">
        <w:trPr>
          <w:cantSplit/>
          <w:trHeight w:val="576"/>
        </w:trPr>
        <w:sdt>
          <w:sdtPr>
            <w:rPr>
              <w:rStyle w:val="Choices"/>
            </w:rPr>
            <w:id w:val="167753312"/>
            <w:placeholder>
              <w:docPart w:val="0E38FE57D8814323BA4B1662FA397E71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600" w:type="dxa"/>
                <w:gridSpan w:val="2"/>
                <w:shd w:val="clear" w:color="auto" w:fill="auto"/>
                <w:vAlign w:val="center"/>
              </w:tcPr>
              <w:p w14:paraId="21C1D22E" w14:textId="7DB19AC3" w:rsidR="00E955DB" w:rsidRPr="00642978" w:rsidRDefault="00FA7CAC" w:rsidP="008B44C8">
                <w:pPr>
                  <w:pStyle w:val="Questions"/>
                  <w:spacing w:before="120" w:after="120"/>
                  <w:jc w:val="center"/>
                </w:pPr>
                <w:r>
                  <w:rPr>
                    <w:rStyle w:val="Choices"/>
                  </w:rPr>
                  <w:t>YES</w:t>
                </w:r>
              </w:p>
            </w:tc>
          </w:sdtContent>
        </w:sdt>
        <w:sdt>
          <w:sdtPr>
            <w:rPr>
              <w:rFonts w:ascii="Calibri" w:hAnsi="Calibri" w:cs="Calibri"/>
            </w:rPr>
            <w:id w:val="-490402006"/>
            <w:placeholder>
              <w:docPart w:val="615A689B70104DF0B940105981E00F86"/>
            </w:placeholder>
            <w:showingPlcHdr/>
            <w:text w:multiLine="1"/>
          </w:sdtPr>
          <w:sdtEndPr/>
          <w:sdtContent>
            <w:tc>
              <w:tcPr>
                <w:tcW w:w="10795" w:type="dxa"/>
                <w:gridSpan w:val="2"/>
                <w:vAlign w:val="center"/>
              </w:tcPr>
              <w:p w14:paraId="23A8E376" w14:textId="77777777" w:rsidR="00E955DB" w:rsidRDefault="00E955DB" w:rsidP="008B44C8">
                <w:pPr>
                  <w:mirrorIndents/>
                  <w:rPr>
                    <w:rFonts w:ascii="Calibri" w:hAnsi="Calibri" w:cs="Calibri"/>
                  </w:rPr>
                </w:pPr>
                <w:r w:rsidRPr="0005649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90F1F" w:rsidRPr="00CB3420" w14:paraId="5ED079FC" w14:textId="77777777" w:rsidTr="00E955DB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08E89CB5" w14:textId="77777777" w:rsidR="00990F1F" w:rsidRPr="00C93C35" w:rsidRDefault="00990F1F" w:rsidP="00A32395">
            <w:pPr>
              <w:spacing w:before="120" w:after="120"/>
              <w:mirrorIndents/>
              <w:jc w:val="both"/>
              <w:rPr>
                <w:rStyle w:val="TextForms"/>
              </w:rPr>
            </w:pPr>
          </w:p>
        </w:tc>
      </w:tr>
    </w:tbl>
    <w:p w14:paraId="7EE49528" w14:textId="77777777" w:rsidR="00990F1F" w:rsidRDefault="00990F1F" w:rsidP="00B2598A">
      <w:pPr>
        <w:spacing w:after="0" w:line="240" w:lineRule="auto"/>
        <w:contextualSpacing/>
        <w:mirrorIndents/>
        <w:rPr>
          <w:rFonts w:eastAsia="Times New Roman" w:cstheme="minorHAnsi"/>
        </w:rPr>
      </w:pPr>
    </w:p>
    <w:p w14:paraId="223B0CDB" w14:textId="77777777" w:rsidR="00990F1F" w:rsidRDefault="00A32395" w:rsidP="00990F1F">
      <w:pPr>
        <w:spacing w:before="240" w:after="240"/>
        <w:rPr>
          <w:rFonts w:eastAsia="Times New Roman" w:cstheme="minorHAnsi"/>
          <w:b/>
          <w:bCs/>
          <w:sz w:val="28"/>
          <w:u w:val="single"/>
        </w:rPr>
      </w:pPr>
      <w:r>
        <w:rPr>
          <w:rFonts w:eastAsia="Times New Roman" w:cstheme="minorHAnsi"/>
          <w:b/>
          <w:bCs/>
          <w:sz w:val="28"/>
          <w:u w:val="single"/>
        </w:rPr>
        <w:t>Data Specific Questions</w:t>
      </w:r>
      <w:r w:rsidR="00990F1F">
        <w:rPr>
          <w:rFonts w:eastAsia="Times New Roman" w:cstheme="minorHAnsi"/>
          <w:b/>
          <w:bCs/>
          <w:sz w:val="28"/>
          <w:u w:val="single"/>
        </w:rPr>
        <w:t>:</w:t>
      </w:r>
    </w:p>
    <w:tbl>
      <w:tblPr>
        <w:tblStyle w:val="TableGrid"/>
        <w:tblW w:w="14395" w:type="dxa"/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535"/>
        <w:gridCol w:w="2698"/>
        <w:gridCol w:w="7742"/>
        <w:gridCol w:w="3420"/>
      </w:tblGrid>
      <w:tr w:rsidR="00990F1F" w:rsidRPr="00CB3420" w14:paraId="4ED62A66" w14:textId="77777777" w:rsidTr="00EE1F88">
        <w:tc>
          <w:tcPr>
            <w:tcW w:w="535" w:type="dxa"/>
            <w:shd w:val="clear" w:color="auto" w:fill="D9D9D9" w:themeFill="background1" w:themeFillShade="D9"/>
            <w:vAlign w:val="center"/>
          </w:tcPr>
          <w:p w14:paraId="4E68E1A2" w14:textId="77777777" w:rsidR="00990F1F" w:rsidRPr="00FE6F00" w:rsidRDefault="00990F1F" w:rsidP="00990F1F">
            <w:pPr>
              <w:spacing w:before="300"/>
              <w:contextualSpacing/>
              <w:mirrorIndents/>
              <w:rPr>
                <w:rFonts w:cstheme="minorHAnsi"/>
                <w:b/>
                <w:lang w:val="en"/>
              </w:rPr>
            </w:pPr>
            <w:r>
              <w:rPr>
                <w:rFonts w:cstheme="minorHAnsi"/>
                <w:b/>
                <w:lang w:val="en"/>
              </w:rPr>
              <w:t>13.</w:t>
            </w:r>
          </w:p>
        </w:tc>
        <w:tc>
          <w:tcPr>
            <w:tcW w:w="10440" w:type="dxa"/>
            <w:gridSpan w:val="2"/>
            <w:shd w:val="clear" w:color="auto" w:fill="D9D9D9" w:themeFill="background1" w:themeFillShade="D9"/>
            <w:vAlign w:val="center"/>
          </w:tcPr>
          <w:p w14:paraId="28A4E6E9" w14:textId="77777777" w:rsidR="00990F1F" w:rsidRPr="00CB3420" w:rsidRDefault="00990F1F" w:rsidP="00915FC0">
            <w:pPr>
              <w:pStyle w:val="Questions"/>
            </w:pPr>
            <w:r>
              <w:t>Does the scoped solution accept or process payments?</w:t>
            </w:r>
          </w:p>
        </w:tc>
        <w:sdt>
          <w:sdtPr>
            <w:rPr>
              <w:rStyle w:val="Choices"/>
              <w:rFonts w:cstheme="minorHAnsi"/>
            </w:rPr>
            <w:id w:val="-1649730910"/>
            <w:placeholder>
              <w:docPart w:val="E62E0F0E47CA480DBB50F03F048DE587"/>
            </w:placeholder>
            <w:comboBox>
              <w:listItem w:displayText="YES" w:value="YES"/>
              <w:listItem w:displayText="NO" w:value="NO"/>
            </w:comboBox>
          </w:sdtPr>
          <w:sdtEndPr>
            <w:rPr>
              <w:rStyle w:val="Choices"/>
            </w:rPr>
          </w:sdtEndPr>
          <w:sdtContent>
            <w:tc>
              <w:tcPr>
                <w:tcW w:w="3420" w:type="dxa"/>
                <w:vAlign w:val="center"/>
              </w:tcPr>
              <w:p w14:paraId="593B3110" w14:textId="5F557653" w:rsidR="00990F1F" w:rsidRPr="00CB3420" w:rsidRDefault="00D2187B" w:rsidP="00915FC0">
                <w:pPr>
                  <w:mirrorIndents/>
                  <w:jc w:val="center"/>
                  <w:rPr>
                    <w:rFonts w:cstheme="minorHAnsi"/>
                    <w:lang w:val="en"/>
                  </w:rPr>
                </w:pPr>
                <w:r>
                  <w:rPr>
                    <w:rStyle w:val="Choices"/>
                    <w:rFonts w:cstheme="minorHAnsi"/>
                  </w:rPr>
                  <w:t>NO</w:t>
                </w:r>
              </w:p>
            </w:tc>
          </w:sdtContent>
        </w:sdt>
      </w:tr>
      <w:tr w:rsidR="003C6A7B" w:rsidRPr="00642978" w14:paraId="793B535B" w14:textId="77777777" w:rsidTr="00E41168">
        <w:trPr>
          <w:cantSplit/>
          <w:trHeight w:val="576"/>
        </w:trPr>
        <w:tc>
          <w:tcPr>
            <w:tcW w:w="3233" w:type="dxa"/>
            <w:gridSpan w:val="2"/>
            <w:shd w:val="clear" w:color="auto" w:fill="D9D9D9" w:themeFill="background1" w:themeFillShade="D9"/>
            <w:vAlign w:val="center"/>
          </w:tcPr>
          <w:p w14:paraId="09256100" w14:textId="77777777" w:rsidR="003C6A7B" w:rsidRPr="00642978" w:rsidRDefault="003C6A7B" w:rsidP="006A76EC">
            <w:pPr>
              <w:pStyle w:val="Questions"/>
              <w:spacing w:before="120" w:after="120"/>
            </w:pPr>
            <w:r w:rsidRPr="00642978">
              <w:t>Additional Details (if necessary):</w:t>
            </w:r>
          </w:p>
        </w:tc>
        <w:sdt>
          <w:sdtPr>
            <w:rPr>
              <w:rFonts w:ascii="Calibri" w:hAnsi="Calibri" w:cs="Calibri"/>
            </w:rPr>
            <w:id w:val="1188021787"/>
            <w:placeholder>
              <w:docPart w:val="91459374BD6C4F11A91DA23A5D61FADB"/>
            </w:placeholder>
            <w:showingPlcHdr/>
            <w:text w:multiLine="1"/>
          </w:sdtPr>
          <w:sdtEndPr/>
          <w:sdtContent>
            <w:tc>
              <w:tcPr>
                <w:tcW w:w="11162" w:type="dxa"/>
                <w:gridSpan w:val="2"/>
                <w:vAlign w:val="center"/>
              </w:tcPr>
              <w:p w14:paraId="7A06FD96" w14:textId="77777777" w:rsidR="003C6A7B" w:rsidRPr="000A2587" w:rsidRDefault="009C187E" w:rsidP="009C187E">
                <w:pPr>
                  <w:mirrorIndents/>
                  <w:rPr>
                    <w:rStyle w:val="Choices"/>
                    <w:rFonts w:cstheme="minorHAnsi"/>
                    <w:b w:val="0"/>
                    <w:caps w:val="0"/>
                    <w:sz w:val="18"/>
                    <w:szCs w:val="18"/>
                  </w:rPr>
                </w:pPr>
                <w:r w:rsidRPr="0005649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90F1F" w:rsidRPr="00CB3420" w14:paraId="51EAF169" w14:textId="77777777" w:rsidTr="00E41168">
        <w:trPr>
          <w:trHeight w:val="161"/>
        </w:trPr>
        <w:tc>
          <w:tcPr>
            <w:tcW w:w="14395" w:type="dxa"/>
            <w:gridSpan w:val="4"/>
            <w:shd w:val="clear" w:color="auto" w:fill="BFBFBF"/>
            <w:vAlign w:val="center"/>
          </w:tcPr>
          <w:p w14:paraId="73F9D19A" w14:textId="77777777" w:rsidR="00990F1F" w:rsidRPr="00C93C35" w:rsidRDefault="00990F1F" w:rsidP="00A32395">
            <w:pPr>
              <w:spacing w:before="120" w:after="120"/>
              <w:mirrorIndents/>
              <w:jc w:val="both"/>
              <w:rPr>
                <w:rStyle w:val="TextForms"/>
              </w:rPr>
            </w:pPr>
          </w:p>
        </w:tc>
      </w:tr>
    </w:tbl>
    <w:p w14:paraId="3D3C3BB6" w14:textId="77777777" w:rsidR="00990F1F" w:rsidRPr="00CB3420" w:rsidRDefault="00990F1F" w:rsidP="00B2598A">
      <w:pPr>
        <w:spacing w:after="0" w:line="240" w:lineRule="auto"/>
        <w:contextualSpacing/>
        <w:mirrorIndents/>
        <w:rPr>
          <w:rFonts w:eastAsia="Times New Roman" w:cstheme="minorHAnsi"/>
        </w:rPr>
      </w:pPr>
    </w:p>
    <w:sectPr w:rsidR="00990F1F" w:rsidRPr="00CB3420" w:rsidSect="00E41168">
      <w:headerReference w:type="default" r:id="rId11"/>
      <w:footerReference w:type="default" r:id="rId12"/>
      <w:pgSz w:w="15840" w:h="12240" w:orient="landscape"/>
      <w:pgMar w:top="1008" w:right="720" w:bottom="1008" w:left="432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22EF47" w14:textId="77777777" w:rsidR="005A7778" w:rsidRDefault="005A7778" w:rsidP="00D901F0">
      <w:pPr>
        <w:spacing w:after="0" w:line="240" w:lineRule="auto"/>
      </w:pPr>
      <w:r>
        <w:separator/>
      </w:r>
    </w:p>
  </w:endnote>
  <w:endnote w:type="continuationSeparator" w:id="0">
    <w:p w14:paraId="0AE07948" w14:textId="77777777" w:rsidR="005A7778" w:rsidRDefault="005A7778" w:rsidP="00D90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DF3E3" w14:textId="77777777" w:rsidR="00EE1799" w:rsidRDefault="005A7778" w:rsidP="00831987">
    <w:pPr>
      <w:pStyle w:val="Footer"/>
      <w:tabs>
        <w:tab w:val="clear" w:pos="9360"/>
        <w:tab w:val="left" w:pos="8595"/>
        <w:tab w:val="right" w:pos="10080"/>
      </w:tabs>
      <w:spacing w:before="240"/>
    </w:pPr>
    <w:sdt>
      <w:sdtPr>
        <w:rPr>
          <w:b/>
          <w:color w:val="4F81BD"/>
        </w:rPr>
        <w:alias w:val="Company"/>
        <w:tag w:val=""/>
        <w:id w:val="1727489810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EndPr/>
      <w:sdtContent>
        <w:r w:rsidR="00EE1799">
          <w:rPr>
            <w:b/>
            <w:color w:val="4F81BD"/>
          </w:rPr>
          <w:t>Memorial Hermann Health System</w:t>
        </w:r>
      </w:sdtContent>
    </w:sdt>
    <w:r w:rsidR="00EE1799">
      <w:tab/>
    </w:r>
    <w:r w:rsidR="00EE1799">
      <w:tab/>
    </w:r>
    <w:r w:rsidR="00EE1799">
      <w:tab/>
    </w:r>
    <w:r w:rsidR="00EE1799" w:rsidRPr="00D63CB8">
      <w:rPr>
        <w:b/>
        <w:color w:val="4F81BD"/>
      </w:rPr>
      <w:t xml:space="preserve">Page </w:t>
    </w:r>
    <w:r w:rsidR="00EE1799" w:rsidRPr="00D63CB8">
      <w:rPr>
        <w:b/>
        <w:color w:val="4F81BD"/>
      </w:rPr>
      <w:fldChar w:fldCharType="begin"/>
    </w:r>
    <w:r w:rsidR="00EE1799" w:rsidRPr="00D63CB8">
      <w:rPr>
        <w:b/>
        <w:color w:val="4F81BD"/>
      </w:rPr>
      <w:instrText xml:space="preserve"> PAGE  \* Arabic  \* MERGEFORMAT </w:instrText>
    </w:r>
    <w:r w:rsidR="00EE1799" w:rsidRPr="00D63CB8">
      <w:rPr>
        <w:b/>
        <w:color w:val="4F81BD"/>
      </w:rPr>
      <w:fldChar w:fldCharType="separate"/>
    </w:r>
    <w:r w:rsidR="00C42885">
      <w:rPr>
        <w:b/>
        <w:noProof/>
        <w:color w:val="4F81BD"/>
      </w:rPr>
      <w:t>3</w:t>
    </w:r>
    <w:r w:rsidR="00EE1799" w:rsidRPr="00D63CB8">
      <w:rPr>
        <w:b/>
        <w:color w:val="4F81BD"/>
      </w:rPr>
      <w:fldChar w:fldCharType="end"/>
    </w:r>
    <w:r w:rsidR="00EE1799" w:rsidRPr="00D63CB8">
      <w:rPr>
        <w:b/>
        <w:color w:val="4F81BD"/>
      </w:rPr>
      <w:t xml:space="preserve"> of </w:t>
    </w:r>
    <w:r w:rsidR="00EE1799" w:rsidRPr="00D63CB8">
      <w:rPr>
        <w:b/>
        <w:color w:val="4F81BD"/>
      </w:rPr>
      <w:fldChar w:fldCharType="begin"/>
    </w:r>
    <w:r w:rsidR="00EE1799" w:rsidRPr="00D63CB8">
      <w:rPr>
        <w:b/>
        <w:color w:val="4F81BD"/>
      </w:rPr>
      <w:instrText xml:space="preserve"> NUMPAGES  \* Arabic  \* MERGEFORMAT </w:instrText>
    </w:r>
    <w:r w:rsidR="00EE1799" w:rsidRPr="00D63CB8">
      <w:rPr>
        <w:b/>
        <w:color w:val="4F81BD"/>
      </w:rPr>
      <w:fldChar w:fldCharType="separate"/>
    </w:r>
    <w:r w:rsidR="00C42885">
      <w:rPr>
        <w:b/>
        <w:noProof/>
        <w:color w:val="4F81BD"/>
      </w:rPr>
      <w:t>5</w:t>
    </w:r>
    <w:r w:rsidR="00EE1799" w:rsidRPr="00D63CB8">
      <w:rPr>
        <w:b/>
        <w:color w:val="4F81BD"/>
      </w:rPr>
      <w:fldChar w:fldCharType="end"/>
    </w:r>
    <w:r w:rsidR="00EE1799" w:rsidRPr="005778A4">
      <w:rPr>
        <w:b/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5058A11" wp14:editId="708E9F51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bottomMargin">
                    <wp14:pctPosVOffset>10000</wp14:pctPosVOffset>
                  </wp:positionV>
                </mc:Choice>
                <mc:Fallback>
                  <wp:positionV relativeFrom="page">
                    <wp:posOffset>7195820</wp:posOffset>
                  </wp:positionV>
                </mc:Fallback>
              </mc:AlternateContent>
              <wp:extent cx="6611112" cy="0"/>
              <wp:effectExtent l="0" t="19050" r="38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112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DF6D1AB" id="Straight Connector 7" o:spid="_x0000_s1026" style="position:absolute;z-index:251663360;visibility:visible;mso-wrap-style:square;mso-width-percent:1000;mso-height-percent:0;mso-top-percent:100;mso-wrap-distance-left:9pt;mso-wrap-distance-top:0;mso-wrap-distance-right:9pt;mso-wrap-distance-bottom:0;mso-position-horizontal:center;mso-position-horizontal-relative:page;mso-position-vertical-relative:bottom-margin-area;mso-width-percent:1000;mso-height-percent:0;mso-top-percent:100;mso-width-relative:margin;mso-height-relative:margin" from="0,0" to="520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" strokecolor="#ffc000" strokeweight="3pt">
              <w10:wrap anchorx="page" anchory="margin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B01F2D" w14:textId="77777777" w:rsidR="005A7778" w:rsidRDefault="005A7778" w:rsidP="00D901F0">
      <w:pPr>
        <w:spacing w:after="0" w:line="240" w:lineRule="auto"/>
      </w:pPr>
      <w:r>
        <w:separator/>
      </w:r>
    </w:p>
  </w:footnote>
  <w:footnote w:type="continuationSeparator" w:id="0">
    <w:p w14:paraId="7D90E847" w14:textId="77777777" w:rsidR="005A7778" w:rsidRDefault="005A7778" w:rsidP="00D90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8"/>
      <w:gridCol w:w="5580"/>
    </w:tblGrid>
    <w:tr w:rsidR="002669F4" w14:paraId="3D52D7EB" w14:textId="77777777" w:rsidTr="00831987">
      <w:tc>
        <w:tcPr>
          <w:tcW w:w="4788" w:type="dxa"/>
        </w:tcPr>
        <w:p w14:paraId="3B4C379E" w14:textId="77777777" w:rsidR="00EE1799" w:rsidRPr="00602E15" w:rsidRDefault="00EE1799" w:rsidP="00534EBA">
          <w:pPr>
            <w:pStyle w:val="Header"/>
            <w:tabs>
              <w:tab w:val="left" w:pos="2850"/>
            </w:tabs>
            <w:outlineLvl w:val="0"/>
            <w:rPr>
              <w:b/>
              <w:kern w:val="28"/>
              <w:sz w:val="32"/>
            </w:rPr>
          </w:pPr>
          <w:r>
            <w:rPr>
              <w:b/>
              <w:noProof/>
              <w:kern w:val="28"/>
              <w:sz w:val="32"/>
            </w:rPr>
            <w:drawing>
              <wp:inline distT="0" distB="0" distL="0" distR="0" wp14:anchorId="015CA51A" wp14:editId="5A367E4E">
                <wp:extent cx="1428750" cy="447675"/>
                <wp:effectExtent l="0" t="0" r="0" b="9525"/>
                <wp:docPr id="2" name="Picture 50" descr="image00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0" descr="image00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80" w:type="dxa"/>
          <w:vAlign w:val="bottom"/>
        </w:tcPr>
        <w:p w14:paraId="75FE823C" w14:textId="77777777" w:rsidR="006E09FE" w:rsidRPr="002669F4" w:rsidRDefault="002669F4" w:rsidP="006E09FE">
          <w:pPr>
            <w:pStyle w:val="Header"/>
            <w:tabs>
              <w:tab w:val="clear" w:pos="4680"/>
              <w:tab w:val="center" w:pos="5382"/>
            </w:tabs>
            <w:jc w:val="right"/>
            <w:outlineLvl w:val="0"/>
            <w:rPr>
              <w:rFonts w:cs="Arial"/>
              <w:b/>
              <w:caps/>
              <w:kern w:val="28"/>
              <w:u w:val="single"/>
            </w:rPr>
          </w:pPr>
          <w:r w:rsidRPr="002669F4">
            <w:rPr>
              <w:rFonts w:cs="Arial"/>
              <w:b/>
              <w:caps/>
              <w:kern w:val="28"/>
              <w:u w:val="single"/>
            </w:rPr>
            <w:t>Cyber Risk Management</w:t>
          </w:r>
        </w:p>
        <w:p w14:paraId="3FD72FD5" w14:textId="77777777" w:rsidR="00EE1799" w:rsidRPr="00602E15" w:rsidRDefault="006E09FE" w:rsidP="006E09FE">
          <w:pPr>
            <w:pStyle w:val="Header"/>
            <w:tabs>
              <w:tab w:val="clear" w:pos="4680"/>
              <w:tab w:val="center" w:pos="5382"/>
            </w:tabs>
            <w:jc w:val="center"/>
            <w:outlineLvl w:val="0"/>
            <w:rPr>
              <w:rFonts w:cs="Arial"/>
              <w:b/>
              <w:kern w:val="28"/>
              <w:u w:val="single"/>
            </w:rPr>
          </w:pPr>
          <w:r>
            <w:rPr>
              <w:rFonts w:cs="Arial"/>
              <w:b/>
              <w:kern w:val="28"/>
              <w:szCs w:val="20"/>
            </w:rPr>
            <w:t xml:space="preserve">                                      </w:t>
          </w:r>
        </w:p>
      </w:tc>
    </w:tr>
  </w:tbl>
  <w:p w14:paraId="2E322E89" w14:textId="77777777" w:rsidR="00EE1799" w:rsidRDefault="00EE1799" w:rsidP="00D901F0">
    <w:pPr>
      <w:pStyle w:val="Header"/>
    </w:pPr>
    <w:r w:rsidRPr="005778A4">
      <w:rPr>
        <w:b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7986873" wp14:editId="2CEC0195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topMargin">
                    <wp14:pctPosVOffset>90000</wp14:pctPosVOffset>
                  </wp:positionV>
                </mc:Choice>
                <mc:Fallback>
                  <wp:positionV relativeFrom="page">
                    <wp:posOffset>575945</wp:posOffset>
                  </wp:positionV>
                </mc:Fallback>
              </mc:AlternateContent>
              <wp:extent cx="6611112" cy="0"/>
              <wp:effectExtent l="0" t="19050" r="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11112" cy="0"/>
                      </a:xfrm>
                      <a:prstGeom prst="line">
                        <a:avLst/>
                      </a:prstGeom>
                      <a:ln w="38100">
                        <a:solidFill>
                          <a:srgbClr val="FFC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F4DC27" id="Straight Connector 3" o:spid="_x0000_s1026" style="position:absolute;z-index:251661312;visibility:visible;mso-wrap-style:square;mso-width-percent:1000;mso-height-percent:0;mso-top-percent:900;mso-wrap-distance-left:9pt;mso-wrap-distance-top:0;mso-wrap-distance-right:9pt;mso-wrap-distance-bottom:0;mso-position-horizontal:center;mso-position-horizontal-relative:page;mso-position-vertical-relative:top-margin-area;mso-width-percent:1000;mso-height-percent:0;mso-top-percent:900;mso-width-relative:margin;mso-height-relative:margin" from="0,0" to="520.5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" strokecolor="#ffc000" strokeweight="3pt">
              <w10:wrap anchorx="page" anchory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665AF"/>
    <w:multiLevelType w:val="hybridMultilevel"/>
    <w:tmpl w:val="CAE6733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62DC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F2109E9"/>
    <w:multiLevelType w:val="hybridMultilevel"/>
    <w:tmpl w:val="1A7E9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9C1BC5"/>
    <w:multiLevelType w:val="hybridMultilevel"/>
    <w:tmpl w:val="422AC7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B35647"/>
    <w:multiLevelType w:val="hybridMultilevel"/>
    <w:tmpl w:val="2FE6051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66A33"/>
    <w:multiLevelType w:val="hybridMultilevel"/>
    <w:tmpl w:val="91747E9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E4A49"/>
    <w:multiLevelType w:val="hybridMultilevel"/>
    <w:tmpl w:val="39946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DE27CA"/>
    <w:multiLevelType w:val="hybridMultilevel"/>
    <w:tmpl w:val="6284EA0A"/>
    <w:lvl w:ilvl="0" w:tplc="19C270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F1D5BBF"/>
    <w:multiLevelType w:val="hybridMultilevel"/>
    <w:tmpl w:val="7CCAB11C"/>
    <w:lvl w:ilvl="0" w:tplc="865AD420">
      <w:numFmt w:val="bullet"/>
      <w:lvlText w:val="·"/>
      <w:lvlJc w:val="left"/>
      <w:pPr>
        <w:ind w:left="735" w:hanging="375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8C4208"/>
    <w:multiLevelType w:val="hybridMultilevel"/>
    <w:tmpl w:val="F69E8D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9D5FE9"/>
    <w:multiLevelType w:val="hybridMultilevel"/>
    <w:tmpl w:val="9536CA44"/>
    <w:lvl w:ilvl="0" w:tplc="04090001">
      <w:start w:val="1"/>
      <w:numFmt w:val="bullet"/>
      <w:lvlText w:val=""/>
      <w:lvlJc w:val="left"/>
      <w:pPr>
        <w:ind w:left="735" w:hanging="375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380F50"/>
    <w:multiLevelType w:val="multilevel"/>
    <w:tmpl w:val="3D567C86"/>
    <w:lvl w:ilvl="0">
      <w:start w:val="1"/>
      <w:numFmt w:val="upperRoman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  <w:rPr>
        <w:rFonts w:hint="default"/>
      </w:rPr>
    </w:lvl>
    <w:lvl w:ilvl="2">
      <w:start w:val="1"/>
      <w:numFmt w:val="decimal"/>
      <w:pStyle w:val="NumberedItem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pStyle w:val="Numbereditem-Level2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abstractNum w:abstractNumId="12" w15:restartNumberingAfterBreak="0">
    <w:nsid w:val="32145D18"/>
    <w:multiLevelType w:val="hybridMultilevel"/>
    <w:tmpl w:val="E256BA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6E28A2"/>
    <w:multiLevelType w:val="hybridMultilevel"/>
    <w:tmpl w:val="88E648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066C12"/>
    <w:multiLevelType w:val="hybridMultilevel"/>
    <w:tmpl w:val="96222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8F7CFE"/>
    <w:multiLevelType w:val="hybridMultilevel"/>
    <w:tmpl w:val="3652399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9E0541"/>
    <w:multiLevelType w:val="hybridMultilevel"/>
    <w:tmpl w:val="914463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AD59E3"/>
    <w:multiLevelType w:val="multilevel"/>
    <w:tmpl w:val="4F7E1B4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8" w15:restartNumberingAfterBreak="0">
    <w:nsid w:val="57A4010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59432706"/>
    <w:multiLevelType w:val="hybridMultilevel"/>
    <w:tmpl w:val="CB1444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22E9A"/>
    <w:multiLevelType w:val="hybridMultilevel"/>
    <w:tmpl w:val="480A04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B73AB"/>
    <w:multiLevelType w:val="hybridMultilevel"/>
    <w:tmpl w:val="59AA5FB8"/>
    <w:lvl w:ilvl="0" w:tplc="865AD420">
      <w:numFmt w:val="bullet"/>
      <w:lvlText w:val="·"/>
      <w:lvlJc w:val="left"/>
      <w:pPr>
        <w:ind w:left="735" w:hanging="375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1"/>
  </w:num>
  <w:num w:numId="3">
    <w:abstractNumId w:val="18"/>
  </w:num>
  <w:num w:numId="4">
    <w:abstractNumId w:val="5"/>
  </w:num>
  <w:num w:numId="5">
    <w:abstractNumId w:val="20"/>
  </w:num>
  <w:num w:numId="6">
    <w:abstractNumId w:val="12"/>
  </w:num>
  <w:num w:numId="7">
    <w:abstractNumId w:val="3"/>
  </w:num>
  <w:num w:numId="8">
    <w:abstractNumId w:val="16"/>
  </w:num>
  <w:num w:numId="9">
    <w:abstractNumId w:val="19"/>
  </w:num>
  <w:num w:numId="10">
    <w:abstractNumId w:val="7"/>
  </w:num>
  <w:num w:numId="11">
    <w:abstractNumId w:val="13"/>
  </w:num>
  <w:num w:numId="12">
    <w:abstractNumId w:val="4"/>
  </w:num>
  <w:num w:numId="13">
    <w:abstractNumId w:val="15"/>
  </w:num>
  <w:num w:numId="14">
    <w:abstractNumId w:val="0"/>
  </w:num>
  <w:num w:numId="15">
    <w:abstractNumId w:val="1"/>
  </w:num>
  <w:num w:numId="16">
    <w:abstractNumId w:val="14"/>
  </w:num>
  <w:num w:numId="17">
    <w:abstractNumId w:val="6"/>
  </w:num>
  <w:num w:numId="18">
    <w:abstractNumId w:val="2"/>
  </w:num>
  <w:num w:numId="19">
    <w:abstractNumId w:val="9"/>
  </w:num>
  <w:num w:numId="20">
    <w:abstractNumId w:val="8"/>
  </w:num>
  <w:num w:numId="21">
    <w:abstractNumId w:val="10"/>
  </w:num>
  <w:num w:numId="22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attachedTemplate r:id="rId1"/>
  <w:documentProtection w:edit="forms" w:enforcement="1" w:cryptProviderType="rsaAES" w:cryptAlgorithmClass="hash" w:cryptAlgorithmType="typeAny" w:cryptAlgorithmSid="14" w:cryptSpinCount="100000" w:hash="yYcl8RrozLQhhVpvhovJ2Y9ch1DrUUMh3XwGItrgG98eyxc3o3IJoCsCckQTPr7be1pS0KH4HB7SrP2dVXoNNQ==" w:salt="LZz1V+d6tyi5Zlnzd+eTnQ==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885"/>
    <w:rsid w:val="0000125F"/>
    <w:rsid w:val="0000148E"/>
    <w:rsid w:val="0000253C"/>
    <w:rsid w:val="0000365F"/>
    <w:rsid w:val="00007059"/>
    <w:rsid w:val="00030367"/>
    <w:rsid w:val="000346B7"/>
    <w:rsid w:val="000376BA"/>
    <w:rsid w:val="00040ED2"/>
    <w:rsid w:val="000442CC"/>
    <w:rsid w:val="00054638"/>
    <w:rsid w:val="00086F9C"/>
    <w:rsid w:val="00093335"/>
    <w:rsid w:val="0009784D"/>
    <w:rsid w:val="000A2587"/>
    <w:rsid w:val="000B183D"/>
    <w:rsid w:val="000B5B37"/>
    <w:rsid w:val="000C6E3A"/>
    <w:rsid w:val="000D23F6"/>
    <w:rsid w:val="000F1803"/>
    <w:rsid w:val="000F319D"/>
    <w:rsid w:val="000F3A7B"/>
    <w:rsid w:val="00101B4C"/>
    <w:rsid w:val="00133422"/>
    <w:rsid w:val="001338DE"/>
    <w:rsid w:val="00135126"/>
    <w:rsid w:val="00151366"/>
    <w:rsid w:val="00155B35"/>
    <w:rsid w:val="001625B7"/>
    <w:rsid w:val="001654A4"/>
    <w:rsid w:val="0017124A"/>
    <w:rsid w:val="0017357B"/>
    <w:rsid w:val="0018765C"/>
    <w:rsid w:val="001A1A55"/>
    <w:rsid w:val="001B5561"/>
    <w:rsid w:val="001C0709"/>
    <w:rsid w:val="001C1314"/>
    <w:rsid w:val="001C1A30"/>
    <w:rsid w:val="001C489E"/>
    <w:rsid w:val="001D4709"/>
    <w:rsid w:val="001E755D"/>
    <w:rsid w:val="001F1297"/>
    <w:rsid w:val="00203B43"/>
    <w:rsid w:val="002068B6"/>
    <w:rsid w:val="0022496E"/>
    <w:rsid w:val="002303F7"/>
    <w:rsid w:val="00261137"/>
    <w:rsid w:val="002669F4"/>
    <w:rsid w:val="00267474"/>
    <w:rsid w:val="00276BE2"/>
    <w:rsid w:val="002803B7"/>
    <w:rsid w:val="002B18B6"/>
    <w:rsid w:val="002D6356"/>
    <w:rsid w:val="002E3DF8"/>
    <w:rsid w:val="002E5F45"/>
    <w:rsid w:val="002F3F6A"/>
    <w:rsid w:val="002F7785"/>
    <w:rsid w:val="00305DB3"/>
    <w:rsid w:val="00314AF9"/>
    <w:rsid w:val="003245A6"/>
    <w:rsid w:val="00324926"/>
    <w:rsid w:val="00325A62"/>
    <w:rsid w:val="00342C34"/>
    <w:rsid w:val="00346B7F"/>
    <w:rsid w:val="00376F7D"/>
    <w:rsid w:val="00384A2F"/>
    <w:rsid w:val="003874E5"/>
    <w:rsid w:val="003907DD"/>
    <w:rsid w:val="003A1C1E"/>
    <w:rsid w:val="003B0231"/>
    <w:rsid w:val="003B103D"/>
    <w:rsid w:val="003C0801"/>
    <w:rsid w:val="003C6A7B"/>
    <w:rsid w:val="003E784C"/>
    <w:rsid w:val="003F2217"/>
    <w:rsid w:val="00401CC7"/>
    <w:rsid w:val="00404408"/>
    <w:rsid w:val="00406633"/>
    <w:rsid w:val="0042208F"/>
    <w:rsid w:val="004230F6"/>
    <w:rsid w:val="00471DDE"/>
    <w:rsid w:val="00473F61"/>
    <w:rsid w:val="004A680A"/>
    <w:rsid w:val="004B0079"/>
    <w:rsid w:val="004B36D3"/>
    <w:rsid w:val="004C590D"/>
    <w:rsid w:val="004C7D21"/>
    <w:rsid w:val="004D6812"/>
    <w:rsid w:val="004E3C75"/>
    <w:rsid w:val="004E5270"/>
    <w:rsid w:val="004F0AEC"/>
    <w:rsid w:val="005025CA"/>
    <w:rsid w:val="00511604"/>
    <w:rsid w:val="00514795"/>
    <w:rsid w:val="0053081D"/>
    <w:rsid w:val="0053267E"/>
    <w:rsid w:val="00534EBA"/>
    <w:rsid w:val="00541303"/>
    <w:rsid w:val="00541816"/>
    <w:rsid w:val="00546892"/>
    <w:rsid w:val="00547218"/>
    <w:rsid w:val="005478A7"/>
    <w:rsid w:val="00574F03"/>
    <w:rsid w:val="005817FC"/>
    <w:rsid w:val="00595E46"/>
    <w:rsid w:val="005972EF"/>
    <w:rsid w:val="005A5498"/>
    <w:rsid w:val="005A7778"/>
    <w:rsid w:val="005B35C7"/>
    <w:rsid w:val="005B5C04"/>
    <w:rsid w:val="005C4154"/>
    <w:rsid w:val="005F2CD0"/>
    <w:rsid w:val="006026C4"/>
    <w:rsid w:val="00610FC0"/>
    <w:rsid w:val="0061278D"/>
    <w:rsid w:val="00634406"/>
    <w:rsid w:val="00640D21"/>
    <w:rsid w:val="00642978"/>
    <w:rsid w:val="00673A4C"/>
    <w:rsid w:val="00677567"/>
    <w:rsid w:val="00695144"/>
    <w:rsid w:val="00697BF2"/>
    <w:rsid w:val="006A3BFA"/>
    <w:rsid w:val="006B7170"/>
    <w:rsid w:val="006E0401"/>
    <w:rsid w:val="006E09FE"/>
    <w:rsid w:val="006E7DD5"/>
    <w:rsid w:val="006F0F42"/>
    <w:rsid w:val="006F1D20"/>
    <w:rsid w:val="006F4D61"/>
    <w:rsid w:val="00704A64"/>
    <w:rsid w:val="00705E51"/>
    <w:rsid w:val="00717872"/>
    <w:rsid w:val="00722161"/>
    <w:rsid w:val="0073473E"/>
    <w:rsid w:val="00735F7B"/>
    <w:rsid w:val="00747460"/>
    <w:rsid w:val="007517C7"/>
    <w:rsid w:val="007620F6"/>
    <w:rsid w:val="00764528"/>
    <w:rsid w:val="00775864"/>
    <w:rsid w:val="00785D40"/>
    <w:rsid w:val="00791223"/>
    <w:rsid w:val="007939F3"/>
    <w:rsid w:val="007972FC"/>
    <w:rsid w:val="007A6E66"/>
    <w:rsid w:val="007B7C33"/>
    <w:rsid w:val="007B7CBF"/>
    <w:rsid w:val="007D1486"/>
    <w:rsid w:val="007D4FB6"/>
    <w:rsid w:val="007D5FD9"/>
    <w:rsid w:val="007E1AA2"/>
    <w:rsid w:val="007E2DB5"/>
    <w:rsid w:val="007E5AA5"/>
    <w:rsid w:val="008012CA"/>
    <w:rsid w:val="00803946"/>
    <w:rsid w:val="00814DD2"/>
    <w:rsid w:val="00816830"/>
    <w:rsid w:val="00822F2C"/>
    <w:rsid w:val="0082464D"/>
    <w:rsid w:val="00824BF5"/>
    <w:rsid w:val="00826243"/>
    <w:rsid w:val="008278FC"/>
    <w:rsid w:val="00831987"/>
    <w:rsid w:val="008438F5"/>
    <w:rsid w:val="0084720F"/>
    <w:rsid w:val="00860874"/>
    <w:rsid w:val="00871805"/>
    <w:rsid w:val="0087480B"/>
    <w:rsid w:val="00884B1A"/>
    <w:rsid w:val="008968B7"/>
    <w:rsid w:val="008B1566"/>
    <w:rsid w:val="008B52B5"/>
    <w:rsid w:val="008C0435"/>
    <w:rsid w:val="008C0FF0"/>
    <w:rsid w:val="008C390E"/>
    <w:rsid w:val="008E3DE1"/>
    <w:rsid w:val="009055F9"/>
    <w:rsid w:val="009069FF"/>
    <w:rsid w:val="00913012"/>
    <w:rsid w:val="009240F1"/>
    <w:rsid w:val="00941551"/>
    <w:rsid w:val="0095519D"/>
    <w:rsid w:val="0098573D"/>
    <w:rsid w:val="00987EAF"/>
    <w:rsid w:val="00990F1F"/>
    <w:rsid w:val="00994FAE"/>
    <w:rsid w:val="009A1E30"/>
    <w:rsid w:val="009A1F47"/>
    <w:rsid w:val="009B67F5"/>
    <w:rsid w:val="009C0D96"/>
    <w:rsid w:val="009C187E"/>
    <w:rsid w:val="009C2D47"/>
    <w:rsid w:val="009D0734"/>
    <w:rsid w:val="009D3459"/>
    <w:rsid w:val="009D4105"/>
    <w:rsid w:val="009E1CBC"/>
    <w:rsid w:val="009F1AC8"/>
    <w:rsid w:val="009F2557"/>
    <w:rsid w:val="009F37B4"/>
    <w:rsid w:val="00A00DE8"/>
    <w:rsid w:val="00A00F84"/>
    <w:rsid w:val="00A13F68"/>
    <w:rsid w:val="00A239BF"/>
    <w:rsid w:val="00A26249"/>
    <w:rsid w:val="00A279CF"/>
    <w:rsid w:val="00A31A39"/>
    <w:rsid w:val="00A32395"/>
    <w:rsid w:val="00A32D51"/>
    <w:rsid w:val="00A35B97"/>
    <w:rsid w:val="00A658D5"/>
    <w:rsid w:val="00A70902"/>
    <w:rsid w:val="00A804FF"/>
    <w:rsid w:val="00A920CF"/>
    <w:rsid w:val="00A935AB"/>
    <w:rsid w:val="00A942CE"/>
    <w:rsid w:val="00A96EE0"/>
    <w:rsid w:val="00AB1B93"/>
    <w:rsid w:val="00AC3DE9"/>
    <w:rsid w:val="00AD0877"/>
    <w:rsid w:val="00AD0EC7"/>
    <w:rsid w:val="00AD2284"/>
    <w:rsid w:val="00AD5C54"/>
    <w:rsid w:val="00AE0EBF"/>
    <w:rsid w:val="00AE409D"/>
    <w:rsid w:val="00AF24CF"/>
    <w:rsid w:val="00B06526"/>
    <w:rsid w:val="00B06E78"/>
    <w:rsid w:val="00B16BB5"/>
    <w:rsid w:val="00B2598A"/>
    <w:rsid w:val="00B43592"/>
    <w:rsid w:val="00B461D7"/>
    <w:rsid w:val="00B608DF"/>
    <w:rsid w:val="00B8172E"/>
    <w:rsid w:val="00B8668B"/>
    <w:rsid w:val="00B93ABA"/>
    <w:rsid w:val="00BB2EEA"/>
    <w:rsid w:val="00BD3805"/>
    <w:rsid w:val="00BD5FAD"/>
    <w:rsid w:val="00BE3D4E"/>
    <w:rsid w:val="00BE3D5F"/>
    <w:rsid w:val="00BE7A11"/>
    <w:rsid w:val="00BF14D1"/>
    <w:rsid w:val="00BF4917"/>
    <w:rsid w:val="00C20938"/>
    <w:rsid w:val="00C33C02"/>
    <w:rsid w:val="00C40782"/>
    <w:rsid w:val="00C42885"/>
    <w:rsid w:val="00C44174"/>
    <w:rsid w:val="00C57C26"/>
    <w:rsid w:val="00C806E5"/>
    <w:rsid w:val="00C867B6"/>
    <w:rsid w:val="00C93C35"/>
    <w:rsid w:val="00C93DBA"/>
    <w:rsid w:val="00C95225"/>
    <w:rsid w:val="00C96CA5"/>
    <w:rsid w:val="00CA4018"/>
    <w:rsid w:val="00CB3420"/>
    <w:rsid w:val="00CB468E"/>
    <w:rsid w:val="00CC6B12"/>
    <w:rsid w:val="00CE2D4D"/>
    <w:rsid w:val="00CE3486"/>
    <w:rsid w:val="00CE4862"/>
    <w:rsid w:val="00CE6506"/>
    <w:rsid w:val="00CE7735"/>
    <w:rsid w:val="00CF0181"/>
    <w:rsid w:val="00CF4CC3"/>
    <w:rsid w:val="00D122C6"/>
    <w:rsid w:val="00D1398B"/>
    <w:rsid w:val="00D2187B"/>
    <w:rsid w:val="00D329DF"/>
    <w:rsid w:val="00D44675"/>
    <w:rsid w:val="00D63CB8"/>
    <w:rsid w:val="00D67036"/>
    <w:rsid w:val="00D75578"/>
    <w:rsid w:val="00D843E0"/>
    <w:rsid w:val="00D85B3A"/>
    <w:rsid w:val="00D901F0"/>
    <w:rsid w:val="00D9143A"/>
    <w:rsid w:val="00D91F31"/>
    <w:rsid w:val="00D952B0"/>
    <w:rsid w:val="00D97742"/>
    <w:rsid w:val="00DA0406"/>
    <w:rsid w:val="00DC0870"/>
    <w:rsid w:val="00DC0C70"/>
    <w:rsid w:val="00DC74E1"/>
    <w:rsid w:val="00DD77C7"/>
    <w:rsid w:val="00DE0272"/>
    <w:rsid w:val="00DF7D9E"/>
    <w:rsid w:val="00E02FFE"/>
    <w:rsid w:val="00E1192E"/>
    <w:rsid w:val="00E20AAE"/>
    <w:rsid w:val="00E355AD"/>
    <w:rsid w:val="00E41168"/>
    <w:rsid w:val="00E4271A"/>
    <w:rsid w:val="00E5516C"/>
    <w:rsid w:val="00E63592"/>
    <w:rsid w:val="00E642AD"/>
    <w:rsid w:val="00E94B1F"/>
    <w:rsid w:val="00E955DB"/>
    <w:rsid w:val="00EA6489"/>
    <w:rsid w:val="00EB7DB1"/>
    <w:rsid w:val="00EC0525"/>
    <w:rsid w:val="00EC687E"/>
    <w:rsid w:val="00EE1799"/>
    <w:rsid w:val="00EE1F88"/>
    <w:rsid w:val="00EE549C"/>
    <w:rsid w:val="00EF6611"/>
    <w:rsid w:val="00EF7EB1"/>
    <w:rsid w:val="00F0052B"/>
    <w:rsid w:val="00F20E10"/>
    <w:rsid w:val="00F314B3"/>
    <w:rsid w:val="00F34673"/>
    <w:rsid w:val="00F369E7"/>
    <w:rsid w:val="00F445F4"/>
    <w:rsid w:val="00F461F8"/>
    <w:rsid w:val="00F53B83"/>
    <w:rsid w:val="00F771D4"/>
    <w:rsid w:val="00F829A4"/>
    <w:rsid w:val="00F8526C"/>
    <w:rsid w:val="00FA7CAC"/>
    <w:rsid w:val="00FB490C"/>
    <w:rsid w:val="00FB4925"/>
    <w:rsid w:val="00FC0AA6"/>
    <w:rsid w:val="00FD7272"/>
    <w:rsid w:val="00FD7808"/>
    <w:rsid w:val="00FE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B4AFD3"/>
  <w15:docId w15:val="{24E1FE04-7268-4071-B68A-7F1412B8F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25F"/>
  </w:style>
  <w:style w:type="paragraph" w:styleId="Heading1">
    <w:name w:val="heading 1"/>
    <w:basedOn w:val="Normal"/>
    <w:next w:val="Normal"/>
    <w:link w:val="Heading1Char"/>
    <w:uiPriority w:val="9"/>
    <w:qFormat/>
    <w:rsid w:val="00EA6489"/>
    <w:pPr>
      <w:keepNext/>
      <w:keepLines/>
      <w:numPr>
        <w:numId w:val="2"/>
      </w:numPr>
      <w:spacing w:before="240" w:after="120"/>
      <w:outlineLvl w:val="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C70"/>
    <w:pPr>
      <w:keepNext/>
      <w:keepLines/>
      <w:numPr>
        <w:ilvl w:val="1"/>
        <w:numId w:val="2"/>
      </w:numPr>
      <w:spacing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01F0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1F0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1F0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1F0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1F0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1F0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1F0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279C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279C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1F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901F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A6489"/>
    <w:rPr>
      <w:rFonts w:asciiTheme="majorHAnsi" w:eastAsiaTheme="majorEastAsia" w:hAnsiTheme="majorHAnsi" w:cstheme="majorBidi"/>
      <w:b/>
      <w:bCs/>
      <w:cap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C0C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901F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1F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1F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1F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1F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1F0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1F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customStyle="1" w:styleId="NumberedItem">
    <w:name w:val="Numbered Item"/>
    <w:basedOn w:val="Heading3"/>
    <w:link w:val="NumberedItemChar"/>
    <w:qFormat/>
    <w:rsid w:val="008438F5"/>
    <w:pPr>
      <w:keepNext w:val="0"/>
      <w:numPr>
        <w:numId w:val="2"/>
      </w:numPr>
      <w:spacing w:before="0" w:after="120"/>
    </w:pPr>
    <w:rPr>
      <w:b w:val="0"/>
      <w:color w:val="auto"/>
    </w:rPr>
  </w:style>
  <w:style w:type="paragraph" w:styleId="Header">
    <w:name w:val="header"/>
    <w:basedOn w:val="Normal"/>
    <w:link w:val="HeaderChar"/>
    <w:unhideWhenUsed/>
    <w:rsid w:val="00D90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umberedItemChar">
    <w:name w:val="Numbered Item Char"/>
    <w:basedOn w:val="Heading3Char"/>
    <w:link w:val="NumberedItem"/>
    <w:rsid w:val="008438F5"/>
    <w:rPr>
      <w:rFonts w:asciiTheme="majorHAnsi" w:eastAsiaTheme="majorEastAsia" w:hAnsiTheme="majorHAnsi" w:cstheme="majorBidi"/>
      <w:b w:val="0"/>
      <w:bCs/>
      <w:color w:val="4F81BD" w:themeColor="accent1"/>
    </w:rPr>
  </w:style>
  <w:style w:type="character" w:customStyle="1" w:styleId="HeaderChar">
    <w:name w:val="Header Char"/>
    <w:basedOn w:val="DefaultParagraphFont"/>
    <w:link w:val="Header"/>
    <w:rsid w:val="00D901F0"/>
  </w:style>
  <w:style w:type="paragraph" w:styleId="Footer">
    <w:name w:val="footer"/>
    <w:basedOn w:val="Normal"/>
    <w:link w:val="FooterChar"/>
    <w:uiPriority w:val="99"/>
    <w:unhideWhenUsed/>
    <w:rsid w:val="00D901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1F0"/>
  </w:style>
  <w:style w:type="paragraph" w:customStyle="1" w:styleId="Numbereditem-Level2">
    <w:name w:val="Numbered item - Level 2"/>
    <w:basedOn w:val="NumberedItem"/>
    <w:link w:val="Numbereditem-Level2Char"/>
    <w:qFormat/>
    <w:rsid w:val="008438F5"/>
    <w:pPr>
      <w:numPr>
        <w:ilvl w:val="3"/>
      </w:numPr>
    </w:pPr>
  </w:style>
  <w:style w:type="character" w:styleId="Hyperlink">
    <w:name w:val="Hyperlink"/>
    <w:basedOn w:val="DefaultParagraphFont"/>
    <w:uiPriority w:val="99"/>
    <w:unhideWhenUsed/>
    <w:rsid w:val="000B5B37"/>
    <w:rPr>
      <w:color w:val="0000FF" w:themeColor="hyperlink"/>
      <w:u w:val="single"/>
    </w:rPr>
  </w:style>
  <w:style w:type="character" w:customStyle="1" w:styleId="Numbereditem-Level2Char">
    <w:name w:val="Numbered item - Level 2 Char"/>
    <w:basedOn w:val="NumberedItemChar"/>
    <w:link w:val="Numbereditem-Level2"/>
    <w:rsid w:val="008438F5"/>
    <w:rPr>
      <w:rFonts w:asciiTheme="majorHAnsi" w:eastAsiaTheme="majorEastAsia" w:hAnsiTheme="majorHAnsi" w:cstheme="majorBidi"/>
      <w:b w:val="0"/>
      <w:bCs/>
      <w:color w:val="4F81BD" w:themeColor="accent1"/>
    </w:rPr>
  </w:style>
  <w:style w:type="character" w:styleId="FollowedHyperlink">
    <w:name w:val="FollowedHyperlink"/>
    <w:basedOn w:val="DefaultParagraphFont"/>
    <w:uiPriority w:val="99"/>
    <w:semiHidden/>
    <w:unhideWhenUsed/>
    <w:rsid w:val="000B5B37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5B5C04"/>
    <w:pPr>
      <w:spacing w:before="120" w:after="120" w:line="240" w:lineRule="auto"/>
      <w:jc w:val="center"/>
    </w:pPr>
    <w:rPr>
      <w:b/>
      <w:bCs/>
      <w:color w:val="4F81BD" w:themeColor="accent1"/>
      <w:szCs w:val="18"/>
    </w:rPr>
  </w:style>
  <w:style w:type="table" w:styleId="TableGrid">
    <w:name w:val="Table Grid"/>
    <w:basedOn w:val="TableNormal"/>
    <w:uiPriority w:val="39"/>
    <w:rsid w:val="000036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NumberedList">
    <w:name w:val="Table Numbered List"/>
    <w:basedOn w:val="NumberedItem"/>
    <w:link w:val="TableNumberedListChar"/>
    <w:qFormat/>
    <w:rsid w:val="00CE7735"/>
    <w:pPr>
      <w:spacing w:line="240" w:lineRule="auto"/>
      <w:ind w:left="355"/>
      <w:outlineLvl w:val="9"/>
    </w:pPr>
  </w:style>
  <w:style w:type="character" w:customStyle="1" w:styleId="TableNumberedListChar">
    <w:name w:val="Table Numbered List Char"/>
    <w:basedOn w:val="NumberedItemChar"/>
    <w:link w:val="TableNumberedList"/>
    <w:rsid w:val="00CE7735"/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0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43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47218"/>
    <w:pPr>
      <w:spacing w:after="0" w:line="240" w:lineRule="auto"/>
      <w:ind w:left="720"/>
    </w:pPr>
    <w:rPr>
      <w:rFonts w:ascii="Calibri" w:eastAsia="Times New Roman" w:hAnsi="Calibri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0C70"/>
    <w:pPr>
      <w:numPr>
        <w:numId w:val="0"/>
      </w:numPr>
      <w:spacing w:before="480" w:after="0"/>
      <w:outlineLvl w:val="9"/>
    </w:pPr>
    <w:rPr>
      <w:caps w:val="0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625B7"/>
    <w:pPr>
      <w:tabs>
        <w:tab w:val="left" w:pos="360"/>
        <w:tab w:val="right" w:leader="dot" w:pos="10214"/>
      </w:tabs>
      <w:spacing w:after="100"/>
    </w:pPr>
    <w:rPr>
      <w:b/>
      <w:color w:val="365F91"/>
      <w:sz w:val="24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5F2CD0"/>
    <w:pPr>
      <w:tabs>
        <w:tab w:val="left" w:pos="720"/>
        <w:tab w:val="right" w:leader="dot" w:pos="10214"/>
      </w:tabs>
      <w:spacing w:after="100"/>
      <w:ind w:left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DC0C70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DC0C70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DC0C70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DC0C70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DC0C70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DC0C70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DC0C70"/>
    <w:pPr>
      <w:spacing w:after="100"/>
      <w:ind w:left="1760"/>
    </w:pPr>
    <w:rPr>
      <w:rFonts w:eastAsiaTheme="minorEastAsia"/>
    </w:rPr>
  </w:style>
  <w:style w:type="paragraph" w:customStyle="1" w:styleId="TOCTitle">
    <w:name w:val="TOC Title"/>
    <w:link w:val="TOCTitleChar"/>
    <w:qFormat/>
    <w:rsid w:val="005F2CD0"/>
    <w:pPr>
      <w:ind w:left="540" w:hanging="540"/>
    </w:pPr>
    <w:rPr>
      <w:rFonts w:asciiTheme="majorHAnsi" w:eastAsiaTheme="majorEastAsia" w:hAnsiTheme="majorHAnsi" w:cstheme="majorBidi"/>
      <w:b/>
      <w:bCs/>
      <w:caps/>
      <w:color w:val="365F91" w:themeColor="accent1" w:themeShade="BF"/>
      <w:sz w:val="28"/>
      <w:szCs w:val="28"/>
    </w:rPr>
  </w:style>
  <w:style w:type="character" w:customStyle="1" w:styleId="TOCTitleChar">
    <w:name w:val="TOC Title Char"/>
    <w:basedOn w:val="Heading1Char"/>
    <w:link w:val="TOCTitle"/>
    <w:rsid w:val="005F2CD0"/>
    <w:rPr>
      <w:rFonts w:asciiTheme="majorHAnsi" w:eastAsiaTheme="majorEastAsia" w:hAnsiTheme="majorHAnsi" w:cstheme="majorBidi"/>
      <w:b/>
      <w:bCs/>
      <w:caps/>
      <w:color w:val="365F91" w:themeColor="accent1" w:themeShade="BF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1654A4"/>
    <w:rPr>
      <w:color w:val="808080"/>
    </w:rPr>
  </w:style>
  <w:style w:type="paragraph" w:customStyle="1" w:styleId="BodyText4">
    <w:name w:val="Body Text 4"/>
    <w:aliases w:val="b4"/>
    <w:basedOn w:val="Normal"/>
    <w:rsid w:val="001654A4"/>
    <w:pPr>
      <w:spacing w:after="0" w:line="48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Choices">
    <w:name w:val="Choices"/>
    <w:basedOn w:val="DefaultParagraphFont"/>
    <w:uiPriority w:val="1"/>
    <w:rsid w:val="00CB3420"/>
    <w:rPr>
      <w:rFonts w:asciiTheme="minorHAnsi" w:hAnsiTheme="minorHAnsi"/>
      <w:b/>
      <w:caps/>
      <w:smallCaps w:val="0"/>
      <w:strike w:val="0"/>
      <w:dstrike w:val="0"/>
      <w:vanish w:val="0"/>
      <w:sz w:val="32"/>
      <w:vertAlign w:val="baseline"/>
    </w:rPr>
  </w:style>
  <w:style w:type="character" w:customStyle="1" w:styleId="TextForms">
    <w:name w:val="Text Forms"/>
    <w:basedOn w:val="DefaultParagraphFont"/>
    <w:uiPriority w:val="1"/>
    <w:rsid w:val="00C93C35"/>
    <w:rPr>
      <w:rFonts w:asciiTheme="minorHAnsi" w:hAnsiTheme="minorHAnsi"/>
      <w:sz w:val="24"/>
    </w:rPr>
  </w:style>
  <w:style w:type="paragraph" w:customStyle="1" w:styleId="Questions">
    <w:name w:val="Questions"/>
    <w:basedOn w:val="Normal"/>
    <w:qFormat/>
    <w:rsid w:val="0000125F"/>
    <w:pPr>
      <w:spacing w:before="240" w:after="240" w:line="240" w:lineRule="auto"/>
      <w:mirrorIndents/>
    </w:pPr>
    <w:rPr>
      <w:rFonts w:cstheme="minorHAnsi"/>
      <w:b/>
      <w:lang w:val="en"/>
    </w:rPr>
  </w:style>
  <w:style w:type="character" w:customStyle="1" w:styleId="TextBox">
    <w:name w:val="Text Box"/>
    <w:basedOn w:val="DefaultParagraphFont"/>
    <w:uiPriority w:val="1"/>
    <w:rsid w:val="000442CC"/>
    <w:rPr>
      <w:rFonts w:asciiTheme="minorHAnsi" w:hAnsiTheme="minorHAnsi"/>
      <w:sz w:val="18"/>
    </w:rPr>
  </w:style>
  <w:style w:type="paragraph" w:customStyle="1" w:styleId="Spacer">
    <w:name w:val="Spacer"/>
    <w:basedOn w:val="Normal"/>
    <w:link w:val="SpacerChar"/>
    <w:qFormat/>
    <w:rsid w:val="00D44675"/>
    <w:pPr>
      <w:shd w:val="clear" w:color="auto" w:fill="FFFFFF"/>
      <w:spacing w:after="0"/>
      <w:mirrorIndents/>
    </w:pPr>
    <w:rPr>
      <w:rFonts w:cstheme="minorHAnsi"/>
      <w:sz w:val="18"/>
      <w:lang w:val="en"/>
    </w:rPr>
  </w:style>
  <w:style w:type="paragraph" w:customStyle="1" w:styleId="NextPage">
    <w:name w:val="Next Page"/>
    <w:basedOn w:val="Normal"/>
    <w:link w:val="NextPageChar"/>
    <w:qFormat/>
    <w:rsid w:val="00735F7B"/>
    <w:pPr>
      <w:spacing w:before="120" w:after="120"/>
      <w:jc w:val="right"/>
    </w:pPr>
    <w:rPr>
      <w:rFonts w:cstheme="minorHAnsi"/>
      <w:b/>
      <w:bCs/>
      <w:i/>
      <w:sz w:val="24"/>
    </w:rPr>
  </w:style>
  <w:style w:type="character" w:customStyle="1" w:styleId="SpacerChar">
    <w:name w:val="Spacer Char"/>
    <w:basedOn w:val="DefaultParagraphFont"/>
    <w:link w:val="Spacer"/>
    <w:rsid w:val="00D44675"/>
    <w:rPr>
      <w:rFonts w:cstheme="minorHAnsi"/>
      <w:sz w:val="18"/>
      <w:shd w:val="clear" w:color="auto" w:fill="FFFFFF"/>
      <w:lang w:val="en"/>
    </w:rPr>
  </w:style>
  <w:style w:type="character" w:customStyle="1" w:styleId="NextPageChar">
    <w:name w:val="Next Page Char"/>
    <w:basedOn w:val="DefaultParagraphFont"/>
    <w:link w:val="NextPage"/>
    <w:rsid w:val="00735F7B"/>
    <w:rPr>
      <w:rFonts w:cstheme="minorHAnsi"/>
      <w:b/>
      <w:bCs/>
      <w:i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7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1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4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8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375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54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440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63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985997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723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1169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446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DEE5E7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6305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713842">
                                                          <w:marLeft w:val="-225"/>
                                                          <w:marRight w:val="-22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426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62947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742753521">
                                                          <w:marLeft w:val="-225"/>
                                                          <w:marRight w:val="-225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964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5801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8225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2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22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14" Type="http://schemas.openxmlformats.org/officeDocument/2006/relationships/glossaryDocument" Target="glossary/document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glover\Downloads\_BLANK_PROJECT%20NAME%20-%20Minimum%20Security%20Standards%20Assessment%20(MSSA)%20Questionnair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A6FDCD6F86542EB834D15BF851BB0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04C7BF-25D6-46B6-9E51-EFCF62717EFB}"/>
      </w:docPartPr>
      <w:docPartBody>
        <w:p w:rsidR="009F3082" w:rsidRDefault="00B254D2">
          <w:pPr>
            <w:pStyle w:val="5A6FDCD6F86542EB834D15BF851BB053"/>
          </w:pPr>
          <w:r w:rsidRPr="00816830">
            <w:rPr>
              <w:rStyle w:val="PlaceholderText"/>
              <w:rFonts w:cstheme="minorHAnsi"/>
              <w:sz w:val="24"/>
              <w:szCs w:val="24"/>
            </w:rPr>
            <w:t>Click or tap here to enter text.</w:t>
          </w:r>
        </w:p>
      </w:docPartBody>
    </w:docPart>
    <w:docPart>
      <w:docPartPr>
        <w:name w:val="F14DF9ACDF344995B358E995AD4322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1A3634-61C5-4498-ACD5-18F530DCB215}"/>
      </w:docPartPr>
      <w:docPartBody>
        <w:p w:rsidR="009F3082" w:rsidRDefault="00B254D2">
          <w:pPr>
            <w:pStyle w:val="F14DF9ACDF344995B358E995AD43225B"/>
          </w:pPr>
          <w:r w:rsidRPr="00816830">
            <w:rPr>
              <w:rStyle w:val="PlaceholderText"/>
              <w:rFonts w:cstheme="minorHAnsi"/>
              <w:szCs w:val="24"/>
            </w:rPr>
            <w:t>Click or tap here to enter text.</w:t>
          </w:r>
        </w:p>
      </w:docPartBody>
    </w:docPart>
    <w:docPart>
      <w:docPartPr>
        <w:name w:val="6B5161C9A8D540B48B2AB297CD05A2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FFDAE0-679A-44B3-8DAC-139B9D00F3AE}"/>
      </w:docPartPr>
      <w:docPartBody>
        <w:p w:rsidR="009F3082" w:rsidRDefault="00B254D2">
          <w:pPr>
            <w:pStyle w:val="6B5161C9A8D540B48B2AB297CD05A292"/>
          </w:pPr>
          <w:r w:rsidRPr="00816830">
            <w:rPr>
              <w:rStyle w:val="PlaceholderText"/>
              <w:rFonts w:cstheme="minorHAnsi"/>
              <w:szCs w:val="24"/>
            </w:rPr>
            <w:t>Click or tap here to enter text.</w:t>
          </w:r>
        </w:p>
      </w:docPartBody>
    </w:docPart>
    <w:docPart>
      <w:docPartPr>
        <w:name w:val="94A065040EE54D4B95732AB6265954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8BDC9E-7460-42B9-B010-C2F3967F3334}"/>
      </w:docPartPr>
      <w:docPartBody>
        <w:p w:rsidR="009F3082" w:rsidRDefault="00B254D2">
          <w:pPr>
            <w:pStyle w:val="94A065040EE54D4B95732AB6265954EE"/>
          </w:pPr>
          <w:r w:rsidRPr="00816830">
            <w:rPr>
              <w:rStyle w:val="PlaceholderText"/>
              <w:rFonts w:cstheme="minorHAnsi"/>
              <w:szCs w:val="24"/>
            </w:rPr>
            <w:t>Click or tap here to enter text.</w:t>
          </w:r>
        </w:p>
      </w:docPartBody>
    </w:docPart>
    <w:docPart>
      <w:docPartPr>
        <w:name w:val="2210BC2F8A07488695233F7B277E27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E52BD7-CB04-4E04-B15E-0F7AD14684B6}"/>
      </w:docPartPr>
      <w:docPartBody>
        <w:p w:rsidR="009F3082" w:rsidRDefault="00B254D2">
          <w:pPr>
            <w:pStyle w:val="2210BC2F8A07488695233F7B277E273D"/>
          </w:pPr>
          <w:r w:rsidRPr="00816830">
            <w:rPr>
              <w:rStyle w:val="PlaceholderText"/>
              <w:rFonts w:cstheme="minorHAnsi"/>
              <w:szCs w:val="24"/>
            </w:rPr>
            <w:t>Click or tap here to enter text.</w:t>
          </w:r>
        </w:p>
      </w:docPartBody>
    </w:docPart>
    <w:docPart>
      <w:docPartPr>
        <w:name w:val="48D972AF2AFD43A3A05FE2B3848DFD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30E43B-E4B0-48DB-9A39-AA871C6454C2}"/>
      </w:docPartPr>
      <w:docPartBody>
        <w:p w:rsidR="009F3082" w:rsidRDefault="00B254D2">
          <w:pPr>
            <w:pStyle w:val="48D972AF2AFD43A3A05FE2B3848DFD5C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ED33B4EBE677457F8E6E5893CD0E7D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C6375B-E598-4461-BCB8-486DB3B7DC86}"/>
      </w:docPartPr>
      <w:docPartBody>
        <w:p w:rsidR="009F3082" w:rsidRDefault="00B254D2">
          <w:pPr>
            <w:pStyle w:val="ED33B4EBE677457F8E6E5893CD0E7DD1"/>
          </w:pPr>
          <w:r>
            <w:rPr>
              <w:rStyle w:val="PlaceholderText"/>
            </w:rPr>
            <w:t>Select Yes / No / N/A</w:t>
          </w:r>
        </w:p>
      </w:docPartBody>
    </w:docPart>
    <w:docPart>
      <w:docPartPr>
        <w:name w:val="3D57673565A14B539E49F9449601C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4EF83F-255B-4467-886C-3F385A21039F}"/>
      </w:docPartPr>
      <w:docPartBody>
        <w:p w:rsidR="009F3082" w:rsidRDefault="00B254D2">
          <w:pPr>
            <w:pStyle w:val="3D57673565A14B539E49F9449601C846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0B3B1A8CBEC403C92558BAAA351E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A503FF-C9D4-4965-B1BD-6F5AC193DAD5}"/>
      </w:docPartPr>
      <w:docPartBody>
        <w:p w:rsidR="009F3082" w:rsidRDefault="00B254D2">
          <w:pPr>
            <w:pStyle w:val="30B3B1A8CBEC403C92558BAAA351E928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5EE08D844DAA4020B87B2230B3A911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1AAD9-B0AC-4643-9285-A757B445D504}"/>
      </w:docPartPr>
      <w:docPartBody>
        <w:p w:rsidR="009F3082" w:rsidRDefault="00B254D2">
          <w:pPr>
            <w:pStyle w:val="5EE08D844DAA4020B87B2230B3A91106"/>
          </w:pPr>
          <w:r>
            <w:rPr>
              <w:rStyle w:val="PlaceholderText"/>
            </w:rPr>
            <w:t>Select Yes / No / N/A</w:t>
          </w:r>
        </w:p>
      </w:docPartBody>
    </w:docPart>
    <w:docPart>
      <w:docPartPr>
        <w:name w:val="14DBCB67C3504E5792CED95A6BB19D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CCF0B1-49AE-41B2-B14A-621097D31EE4}"/>
      </w:docPartPr>
      <w:docPartBody>
        <w:p w:rsidR="009F3082" w:rsidRDefault="00B254D2">
          <w:pPr>
            <w:pStyle w:val="14DBCB67C3504E5792CED95A6BB19D99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484CB8E0F047368E8A55E7BC2E25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92D80-12BE-4614-938F-2850CAAFF371}"/>
      </w:docPartPr>
      <w:docPartBody>
        <w:p w:rsidR="009F3082" w:rsidRDefault="00B254D2">
          <w:pPr>
            <w:pStyle w:val="D3484CB8E0F047368E8A55E7BC2E25B8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9F44844F550747A4ADC85B0B578D39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288520-7A01-4829-9003-9342CC8EF65D}"/>
      </w:docPartPr>
      <w:docPartBody>
        <w:p w:rsidR="009F3082" w:rsidRDefault="00B254D2">
          <w:pPr>
            <w:pStyle w:val="9F44844F550747A4ADC85B0B578D3954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21325BB4994A435FA68ACA2F7F724B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7FAECA-483F-4AF3-B1BE-AA9A7444CACB}"/>
      </w:docPartPr>
      <w:docPartBody>
        <w:p w:rsidR="009F3082" w:rsidRDefault="00B254D2">
          <w:pPr>
            <w:pStyle w:val="21325BB4994A435FA68ACA2F7F724B77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CDF96844024140A2B2A2AD0672E1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692D3E-E533-466E-AE47-9FACE06F3F32}"/>
      </w:docPartPr>
      <w:docPartBody>
        <w:p w:rsidR="009F3082" w:rsidRDefault="00B254D2">
          <w:pPr>
            <w:pStyle w:val="DDCDF96844024140A2B2A2AD0672E17F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DD21721093AF4C6983AF75E7CD867D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74D3B5-640D-4C18-8B9B-044909917978}"/>
      </w:docPartPr>
      <w:docPartBody>
        <w:p w:rsidR="009F3082" w:rsidRDefault="00B254D2">
          <w:pPr>
            <w:pStyle w:val="DD21721093AF4C6983AF75E7CD867DE4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527BFE0FF84D473E8D82F5BC49AA9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F9B44-A63E-4215-82D4-B087C7D61C51}"/>
      </w:docPartPr>
      <w:docPartBody>
        <w:p w:rsidR="009F3082" w:rsidRDefault="00B254D2">
          <w:pPr>
            <w:pStyle w:val="527BFE0FF84D473E8D82F5BC49AA9FDB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78A74C47DB4C00B70C70FBDFD50F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48DEA8-CC7F-4434-A334-FAC2A68345D0}"/>
      </w:docPartPr>
      <w:docPartBody>
        <w:p w:rsidR="009F3082" w:rsidRDefault="00B254D2">
          <w:pPr>
            <w:pStyle w:val="C978A74C47DB4C00B70C70FBDFD50F12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8F391760D1D94A77A277299D8F83F6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5E7E6-FEFD-4530-923C-272498A67D3C}"/>
      </w:docPartPr>
      <w:docPartBody>
        <w:p w:rsidR="009F3082" w:rsidRDefault="00B254D2">
          <w:pPr>
            <w:pStyle w:val="8F391760D1D94A77A277299D8F83F624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6543F73F6F094E04904D3204A5E614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618F68-D47D-4FA5-81A1-8CA1BF6FC2D9}"/>
      </w:docPartPr>
      <w:docPartBody>
        <w:p w:rsidR="009F3082" w:rsidRDefault="00B254D2">
          <w:pPr>
            <w:pStyle w:val="6543F73F6F094E04904D3204A5E614E3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98087051BC417D9B1630FDCDB740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186014-F0B1-4195-8A83-4D04CF6F364A}"/>
      </w:docPartPr>
      <w:docPartBody>
        <w:p w:rsidR="009F3082" w:rsidRDefault="00B254D2">
          <w:pPr>
            <w:pStyle w:val="E598087051BC417D9B1630FDCDB740A1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3701A0C5013E497C9F6262F8A7BF4C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AC5FE2-39DB-4F5E-B3AC-19D186E0BF1D}"/>
      </w:docPartPr>
      <w:docPartBody>
        <w:p w:rsidR="009F3082" w:rsidRDefault="00B254D2">
          <w:pPr>
            <w:pStyle w:val="3701A0C5013E497C9F6262F8A7BF4CAE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70938EF3F7E44CEBB53E546E322368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F10709-7F23-4256-8AF8-2705A507D2B7}"/>
      </w:docPartPr>
      <w:docPartBody>
        <w:p w:rsidR="009F3082" w:rsidRDefault="00B254D2">
          <w:pPr>
            <w:pStyle w:val="70938EF3F7E44CEBB53E546E322368F2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524E01037314793AD2E4662E126E3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B546BB-73D4-49C5-AFC0-088797699B96}"/>
      </w:docPartPr>
      <w:docPartBody>
        <w:p w:rsidR="009F3082" w:rsidRDefault="00B254D2">
          <w:pPr>
            <w:pStyle w:val="5524E01037314793AD2E4662E126E3BC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E705BEB9A34A4E73B1DE63D751EAA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7362EA-2996-471D-9B78-74399D4FA80E}"/>
      </w:docPartPr>
      <w:docPartBody>
        <w:p w:rsidR="009F3082" w:rsidRDefault="00B254D2">
          <w:pPr>
            <w:pStyle w:val="E705BEB9A34A4E73B1DE63D751EAAA7B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DCF631E51DF44B58925A58007AC064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C344B-8AC2-465B-A7E9-BA6371C875AD}"/>
      </w:docPartPr>
      <w:docPartBody>
        <w:p w:rsidR="009F3082" w:rsidRDefault="00B254D2">
          <w:pPr>
            <w:pStyle w:val="DCF631E51DF44B58925A58007AC064E6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233A14A62FC4847AA8217663CF13F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05C8F3-91C1-4149-8EA0-8A071CDC3115}"/>
      </w:docPartPr>
      <w:docPartBody>
        <w:p w:rsidR="009F3082" w:rsidRDefault="00B254D2">
          <w:pPr>
            <w:pStyle w:val="A233A14A62FC4847AA8217663CF13F99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7D1C63F033DE439A897B118676A16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3B19CB-F907-46E4-B96D-2BD65103DB3D}"/>
      </w:docPartPr>
      <w:docPartBody>
        <w:p w:rsidR="009F3082" w:rsidRDefault="00B254D2">
          <w:pPr>
            <w:pStyle w:val="7D1C63F033DE439A897B118676A16DC4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4E7323A675DA4194BD9D24493FDA80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8CDDF9-C296-48C8-81BB-7481A718327A}"/>
      </w:docPartPr>
      <w:docPartBody>
        <w:p w:rsidR="009F3082" w:rsidRDefault="00B254D2">
          <w:pPr>
            <w:pStyle w:val="4E7323A675DA4194BD9D24493FDA8093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43AE82B2F8B4BA6A462A21CCF4DFA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4EF373-61B5-4D0F-AC29-A4811763502C}"/>
      </w:docPartPr>
      <w:docPartBody>
        <w:p w:rsidR="009F3082" w:rsidRDefault="00B254D2">
          <w:pPr>
            <w:pStyle w:val="E43AE82B2F8B4BA6A462A21CCF4DFA30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FD5A38FD7AC34A829DC3014C023241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C29FDA-E2E3-4B31-B6D8-9A366072983D}"/>
      </w:docPartPr>
      <w:docPartBody>
        <w:p w:rsidR="009F3082" w:rsidRDefault="00B254D2">
          <w:pPr>
            <w:pStyle w:val="FD5A38FD7AC34A829DC3014C023241D7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CE6502C5EE374F6DB4783B59C6D3B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42F9D-39FC-4706-8533-D3C0134D7C7F}"/>
      </w:docPartPr>
      <w:docPartBody>
        <w:p w:rsidR="009F3082" w:rsidRDefault="00B254D2">
          <w:pPr>
            <w:pStyle w:val="CE6502C5EE374F6DB4783B59C6D3BF77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96FFA69A89F40648BF98BE51B9CAB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BFE87E-B93F-456C-BE6A-C7471C28B841}"/>
      </w:docPartPr>
      <w:docPartBody>
        <w:p w:rsidR="009F3082" w:rsidRDefault="00B254D2">
          <w:pPr>
            <w:pStyle w:val="796FFA69A89F40648BF98BE51B9CABDC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25A6E87E5CF542F3A1B61DDCB7AAEF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2C2F5-C0FE-4C2F-91A9-2B5D150ABED8}"/>
      </w:docPartPr>
      <w:docPartBody>
        <w:p w:rsidR="009F3082" w:rsidRDefault="00B254D2">
          <w:pPr>
            <w:pStyle w:val="25A6E87E5CF542F3A1B61DDCB7AAEF6F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5708AFC945604A138DB8BAD05BCA11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EA56AA-1017-4433-9D92-352B76934E08}"/>
      </w:docPartPr>
      <w:docPartBody>
        <w:p w:rsidR="009F3082" w:rsidRDefault="00B254D2">
          <w:pPr>
            <w:pStyle w:val="5708AFC945604A138DB8BAD05BCA115D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0ECB0EA576460A9DC73CED12D372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25608-1635-4EA4-874F-4382FE61BA43}"/>
      </w:docPartPr>
      <w:docPartBody>
        <w:p w:rsidR="009F3082" w:rsidRDefault="00B254D2">
          <w:pPr>
            <w:pStyle w:val="060ECB0EA576460A9DC73CED12D372B9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7A9219544A254FB5AC6384A1C62313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04DDF9-B54B-4993-8ADF-6C1793FECB5E}"/>
      </w:docPartPr>
      <w:docPartBody>
        <w:p w:rsidR="009F3082" w:rsidRDefault="00B254D2">
          <w:pPr>
            <w:pStyle w:val="7A9219544A254FB5AC6384A1C62313E8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A0CE9FBDF556462A9EFF91E6845D1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22B06B-EA23-4493-A334-B65CC1FC11D2}"/>
      </w:docPartPr>
      <w:docPartBody>
        <w:p w:rsidR="009F3082" w:rsidRDefault="00B254D2">
          <w:pPr>
            <w:pStyle w:val="A0CE9FBDF556462A9EFF91E6845D1670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2526602D33741668010D0BE6017D0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DA053-2AF9-4B9A-8FA9-00E203BBFC54}"/>
      </w:docPartPr>
      <w:docPartBody>
        <w:p w:rsidR="009F3082" w:rsidRDefault="00B254D2">
          <w:pPr>
            <w:pStyle w:val="02526602D33741668010D0BE6017D09E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0E38FE57D8814323BA4B1662FA397E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ADA13F-E9FD-4811-8E6D-9B2255A2FAC5}"/>
      </w:docPartPr>
      <w:docPartBody>
        <w:p w:rsidR="009F3082" w:rsidRDefault="00B254D2">
          <w:pPr>
            <w:pStyle w:val="0E38FE57D8814323BA4B1662FA397E71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615A689B70104DF0B940105981E00F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AF8689-C916-4A2F-8C62-EEB751E813C8}"/>
      </w:docPartPr>
      <w:docPartBody>
        <w:p w:rsidR="009F3082" w:rsidRDefault="00B254D2">
          <w:pPr>
            <w:pStyle w:val="615A689B70104DF0B940105981E00F86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2E0F0E47CA480DBB50F03F048DE5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F93606-A6AE-45E8-9FA2-D58D90407E58}"/>
      </w:docPartPr>
      <w:docPartBody>
        <w:p w:rsidR="009F3082" w:rsidRDefault="00B254D2">
          <w:pPr>
            <w:pStyle w:val="E62E0F0E47CA480DBB50F03F048DE587"/>
          </w:pPr>
          <w:r>
            <w:rPr>
              <w:rStyle w:val="PlaceholderText"/>
            </w:rPr>
            <w:t>Select Yes/No</w:t>
          </w:r>
        </w:p>
      </w:docPartBody>
    </w:docPart>
    <w:docPart>
      <w:docPartPr>
        <w:name w:val="91459374BD6C4F11A91DA23A5D61FA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B5D4E-41C1-40BC-8F0B-A845F8B8C663}"/>
      </w:docPartPr>
      <w:docPartBody>
        <w:p w:rsidR="009F3082" w:rsidRDefault="00B254D2">
          <w:pPr>
            <w:pStyle w:val="91459374BD6C4F11A91DA23A5D61FADB"/>
          </w:pPr>
          <w:r w:rsidRPr="000564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4D2"/>
    <w:rsid w:val="00987C9A"/>
    <w:rsid w:val="009F3082"/>
    <w:rsid w:val="00B25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A6FDCD6F86542EB834D15BF851BB053">
    <w:name w:val="5A6FDCD6F86542EB834D15BF851BB053"/>
  </w:style>
  <w:style w:type="paragraph" w:customStyle="1" w:styleId="F14DF9ACDF344995B358E995AD43225B">
    <w:name w:val="F14DF9ACDF344995B358E995AD43225B"/>
  </w:style>
  <w:style w:type="paragraph" w:customStyle="1" w:styleId="6B5161C9A8D540B48B2AB297CD05A292">
    <w:name w:val="6B5161C9A8D540B48B2AB297CD05A292"/>
  </w:style>
  <w:style w:type="paragraph" w:customStyle="1" w:styleId="94A065040EE54D4B95732AB6265954EE">
    <w:name w:val="94A065040EE54D4B95732AB6265954EE"/>
  </w:style>
  <w:style w:type="paragraph" w:customStyle="1" w:styleId="2210BC2F8A07488695233F7B277E273D">
    <w:name w:val="2210BC2F8A07488695233F7B277E273D"/>
  </w:style>
  <w:style w:type="paragraph" w:customStyle="1" w:styleId="48D972AF2AFD43A3A05FE2B3848DFD5C">
    <w:name w:val="48D972AF2AFD43A3A05FE2B3848DFD5C"/>
  </w:style>
  <w:style w:type="paragraph" w:customStyle="1" w:styleId="ED33B4EBE677457F8E6E5893CD0E7DD1">
    <w:name w:val="ED33B4EBE677457F8E6E5893CD0E7DD1"/>
  </w:style>
  <w:style w:type="paragraph" w:customStyle="1" w:styleId="3D57673565A14B539E49F9449601C846">
    <w:name w:val="3D57673565A14B539E49F9449601C846"/>
  </w:style>
  <w:style w:type="paragraph" w:customStyle="1" w:styleId="30B3B1A8CBEC403C92558BAAA351E928">
    <w:name w:val="30B3B1A8CBEC403C92558BAAA351E928"/>
  </w:style>
  <w:style w:type="paragraph" w:customStyle="1" w:styleId="5EE08D844DAA4020B87B2230B3A91106">
    <w:name w:val="5EE08D844DAA4020B87B2230B3A91106"/>
  </w:style>
  <w:style w:type="paragraph" w:customStyle="1" w:styleId="14DBCB67C3504E5792CED95A6BB19D99">
    <w:name w:val="14DBCB67C3504E5792CED95A6BB19D99"/>
  </w:style>
  <w:style w:type="paragraph" w:customStyle="1" w:styleId="D3484CB8E0F047368E8A55E7BC2E25B8">
    <w:name w:val="D3484CB8E0F047368E8A55E7BC2E25B8"/>
  </w:style>
  <w:style w:type="paragraph" w:customStyle="1" w:styleId="9F44844F550747A4ADC85B0B578D3954">
    <w:name w:val="9F44844F550747A4ADC85B0B578D3954"/>
  </w:style>
  <w:style w:type="paragraph" w:customStyle="1" w:styleId="21325BB4994A435FA68ACA2F7F724B77">
    <w:name w:val="21325BB4994A435FA68ACA2F7F724B77"/>
  </w:style>
  <w:style w:type="paragraph" w:customStyle="1" w:styleId="DDCDF96844024140A2B2A2AD0672E17F">
    <w:name w:val="DDCDF96844024140A2B2A2AD0672E17F"/>
  </w:style>
  <w:style w:type="paragraph" w:customStyle="1" w:styleId="DD21721093AF4C6983AF75E7CD867DE4">
    <w:name w:val="DD21721093AF4C6983AF75E7CD867DE4"/>
  </w:style>
  <w:style w:type="paragraph" w:customStyle="1" w:styleId="527BFE0FF84D473E8D82F5BC49AA9FDB">
    <w:name w:val="527BFE0FF84D473E8D82F5BC49AA9FDB"/>
  </w:style>
  <w:style w:type="paragraph" w:customStyle="1" w:styleId="C978A74C47DB4C00B70C70FBDFD50F12">
    <w:name w:val="C978A74C47DB4C00B70C70FBDFD50F12"/>
  </w:style>
  <w:style w:type="paragraph" w:customStyle="1" w:styleId="8F391760D1D94A77A277299D8F83F624">
    <w:name w:val="8F391760D1D94A77A277299D8F83F624"/>
  </w:style>
  <w:style w:type="paragraph" w:customStyle="1" w:styleId="6543F73F6F094E04904D3204A5E614E3">
    <w:name w:val="6543F73F6F094E04904D3204A5E614E3"/>
  </w:style>
  <w:style w:type="paragraph" w:customStyle="1" w:styleId="E598087051BC417D9B1630FDCDB740A1">
    <w:name w:val="E598087051BC417D9B1630FDCDB740A1"/>
  </w:style>
  <w:style w:type="paragraph" w:customStyle="1" w:styleId="3701A0C5013E497C9F6262F8A7BF4CAE">
    <w:name w:val="3701A0C5013E497C9F6262F8A7BF4CAE"/>
  </w:style>
  <w:style w:type="paragraph" w:customStyle="1" w:styleId="70938EF3F7E44CEBB53E546E322368F2">
    <w:name w:val="70938EF3F7E44CEBB53E546E322368F2"/>
  </w:style>
  <w:style w:type="paragraph" w:customStyle="1" w:styleId="5524E01037314793AD2E4662E126E3BC">
    <w:name w:val="5524E01037314793AD2E4662E126E3BC"/>
  </w:style>
  <w:style w:type="paragraph" w:customStyle="1" w:styleId="E705BEB9A34A4E73B1DE63D751EAAA7B">
    <w:name w:val="E705BEB9A34A4E73B1DE63D751EAAA7B"/>
  </w:style>
  <w:style w:type="paragraph" w:customStyle="1" w:styleId="DCF631E51DF44B58925A58007AC064E6">
    <w:name w:val="DCF631E51DF44B58925A58007AC064E6"/>
  </w:style>
  <w:style w:type="paragraph" w:customStyle="1" w:styleId="A233A14A62FC4847AA8217663CF13F99">
    <w:name w:val="A233A14A62FC4847AA8217663CF13F99"/>
  </w:style>
  <w:style w:type="paragraph" w:customStyle="1" w:styleId="7D1C63F033DE439A897B118676A16DC4">
    <w:name w:val="7D1C63F033DE439A897B118676A16DC4"/>
  </w:style>
  <w:style w:type="paragraph" w:customStyle="1" w:styleId="4E7323A675DA4194BD9D24493FDA8093">
    <w:name w:val="4E7323A675DA4194BD9D24493FDA8093"/>
  </w:style>
  <w:style w:type="paragraph" w:customStyle="1" w:styleId="E43AE82B2F8B4BA6A462A21CCF4DFA30">
    <w:name w:val="E43AE82B2F8B4BA6A462A21CCF4DFA30"/>
  </w:style>
  <w:style w:type="paragraph" w:customStyle="1" w:styleId="FD5A38FD7AC34A829DC3014C023241D7">
    <w:name w:val="FD5A38FD7AC34A829DC3014C023241D7"/>
  </w:style>
  <w:style w:type="paragraph" w:customStyle="1" w:styleId="CE6502C5EE374F6DB4783B59C6D3BF77">
    <w:name w:val="CE6502C5EE374F6DB4783B59C6D3BF77"/>
  </w:style>
  <w:style w:type="paragraph" w:customStyle="1" w:styleId="796FFA69A89F40648BF98BE51B9CABDC">
    <w:name w:val="796FFA69A89F40648BF98BE51B9CABDC"/>
  </w:style>
  <w:style w:type="paragraph" w:customStyle="1" w:styleId="25A6E87E5CF542F3A1B61DDCB7AAEF6F">
    <w:name w:val="25A6E87E5CF542F3A1B61DDCB7AAEF6F"/>
  </w:style>
  <w:style w:type="paragraph" w:customStyle="1" w:styleId="5708AFC945604A138DB8BAD05BCA115D">
    <w:name w:val="5708AFC945604A138DB8BAD05BCA115D"/>
  </w:style>
  <w:style w:type="paragraph" w:customStyle="1" w:styleId="060ECB0EA576460A9DC73CED12D372B9">
    <w:name w:val="060ECB0EA576460A9DC73CED12D372B9"/>
  </w:style>
  <w:style w:type="paragraph" w:customStyle="1" w:styleId="7A9219544A254FB5AC6384A1C62313E8">
    <w:name w:val="7A9219544A254FB5AC6384A1C62313E8"/>
  </w:style>
  <w:style w:type="paragraph" w:customStyle="1" w:styleId="A0CE9FBDF556462A9EFF91E6845D1670">
    <w:name w:val="A0CE9FBDF556462A9EFF91E6845D1670"/>
  </w:style>
  <w:style w:type="paragraph" w:customStyle="1" w:styleId="02526602D33741668010D0BE6017D09E">
    <w:name w:val="02526602D33741668010D0BE6017D09E"/>
  </w:style>
  <w:style w:type="paragraph" w:customStyle="1" w:styleId="0E38FE57D8814323BA4B1662FA397E71">
    <w:name w:val="0E38FE57D8814323BA4B1662FA397E71"/>
  </w:style>
  <w:style w:type="paragraph" w:customStyle="1" w:styleId="615A689B70104DF0B940105981E00F86">
    <w:name w:val="615A689B70104DF0B940105981E00F86"/>
  </w:style>
  <w:style w:type="paragraph" w:customStyle="1" w:styleId="E62E0F0E47CA480DBB50F03F048DE587">
    <w:name w:val="E62E0F0E47CA480DBB50F03F048DE587"/>
  </w:style>
  <w:style w:type="paragraph" w:customStyle="1" w:styleId="91459374BD6C4F11A91DA23A5D61FADB">
    <w:name w:val="91459374BD6C4F11A91DA23A5D61FAD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lcf76f155ced4ddcb4097134ff3c332f xmlns="e6c7cf81-12fe-425f-a5c0-d82f8a821745">
      <Terms xmlns="http://schemas.microsoft.com/office/infopath/2007/PartnerControls"/>
    </lcf76f155ced4ddcb4097134ff3c332f>
    <TaxCatchAll xmlns="7cc12636-eeb3-4ff6-886f-4dcac8dddb7e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6E07287358564992A545D8EC4108B7" ma:contentTypeVersion="15" ma:contentTypeDescription="Create a new document." ma:contentTypeScope="" ma:versionID="6eadc6a1ae8957c5585a6421b9667bb3">
  <xsd:schema xmlns:xsd="http://www.w3.org/2001/XMLSchema" xmlns:xs="http://www.w3.org/2001/XMLSchema" xmlns:p="http://schemas.microsoft.com/office/2006/metadata/properties" xmlns:ns2="http://schemas.microsoft.com/sharepoint/v3/fields" xmlns:ns3="63a6c59b-4122-478b-aef6-4fc0178e5f33" xmlns:ns4="14c339db-4fcb-4cbd-8633-1201a6f0e19b" targetNamespace="http://schemas.microsoft.com/office/2006/metadata/properties" ma:root="true" ma:fieldsID="799251d83cfb505b163ca6d36cf86cf9" ns2:_="" ns3:_="" ns4:_="">
    <xsd:import namespace="http://schemas.microsoft.com/sharepoint/v3/fields"/>
    <xsd:import namespace="63a6c59b-4122-478b-aef6-4fc0178e5f33"/>
    <xsd:import namespace="14c339db-4fcb-4cbd-8633-1201a6f0e19b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_dlc_DocId" minOccurs="0"/>
                <xsd:element ref="ns4:_dlc_DocIdUrl" minOccurs="0"/>
                <xsd:element ref="ns4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8" nillable="true" ma:displayName="Date Modified" ma:description="The date on which this resource was last modified" ma:format="DateTime" ma:internalName="_DCDateModified">
      <xsd:simpleType>
        <xsd:restriction base="dms:DateTime"/>
      </xsd:simpleType>
    </xsd:element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a6c59b-4122-478b-aef6-4fc0178e5f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339db-4fcb-4cbd-8633-1201a6f0e19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2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F004842037BA44F801E7D78EFF2BDA7" ma:contentTypeVersion="26" ma:contentTypeDescription="Create a new document." ma:contentTypeScope="" ma:versionID="b327aa5cbb4463b86ddd3c0134a48b24">
  <xsd:schema xmlns:xsd="http://www.w3.org/2001/XMLSchema" xmlns:xs="http://www.w3.org/2001/XMLSchema" xmlns:p="http://schemas.microsoft.com/office/2006/metadata/properties" xmlns:ns2="http://schemas.microsoft.com/sharepoint/v3/fields" xmlns:ns3="e6c7cf81-12fe-425f-a5c0-d82f8a821745" xmlns:ns4="7cc12636-eeb3-4ff6-886f-4dcac8dddb7e" targetNamespace="http://schemas.microsoft.com/office/2006/metadata/properties" ma:root="true" ma:fieldsID="10316a474f1fa08fc83a6fea57267d65" ns2:_="" ns3:_="" ns4:_="">
    <xsd:import namespace="http://schemas.microsoft.com/sharepoint/v3/fields"/>
    <xsd:import namespace="e6c7cf81-12fe-425f-a5c0-d82f8a821745"/>
    <xsd:import namespace="7cc12636-eeb3-4ff6-886f-4dcac8dddb7e"/>
    <xsd:element name="properties">
      <xsd:complexType>
        <xsd:sequence>
          <xsd:element name="documentManagement">
            <xsd:complexType>
              <xsd:all>
                <xsd:element ref="ns2:_DCDateModified" minOccurs="0"/>
                <xsd:element ref="ns2:_Revision" minOccurs="0"/>
                <xsd:element ref="ns2:_Status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3:MediaServiceObjectDetectorVersions" minOccurs="0"/>
                <xsd:element ref="ns3:MediaServiceSearchProperties" minOccurs="0"/>
                <xsd:element ref="ns3:lcf76f155ced4ddcb4097134ff3c332f" minOccurs="0"/>
                <xsd:element ref="ns4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DCDateModified" ma:index="4" nillable="true" ma:displayName="Date Modified" ma:description="The date on which this resource was last modified" ma:format="DateTime" ma:internalName="_DCDateModified" ma:readOnly="false">
      <xsd:simpleType>
        <xsd:restriction base="dms:DateTime"/>
      </xsd:simpleType>
    </xsd:element>
    <xsd:element name="_Revision" ma:index="5" nillable="true" ma:displayName="Revision" ma:internalName="_Revision" ma:readOnly="false">
      <xsd:simpleType>
        <xsd:restriction base="dms:Text"/>
      </xsd:simpleType>
    </xsd:element>
    <xsd:element name="_Status" ma:index="6" nillable="true" ma:displayName="Status" ma:default="Not Started" ma:format="Dropdown" ma:internalName="_Status" ma:readOnly="false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c7cf81-12fe-425f-a5c0-d82f8a8217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5" nillable="true" ma:displayName="MediaServiceObjectDetectorVersions" ma:description="" ma:hidden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9842dfc5-13bc-413d-b12b-68dbd3cc3f9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c12636-eeb3-4ff6-886f-4dcac8dddb7e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7fd4f1ad-bd9d-462a-9fe8-ad08d59a845e}" ma:internalName="TaxCatchAll" ma:showField="CatchAllData" ma:web="7cc12636-eeb3-4ff6-886f-4dcac8ddd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5CA4F74-78FE-480C-B158-E5ACA4C5BB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3166B7-BFE0-4D40-8805-14EE4FD92A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976C01-AD11-4DD3-87F5-7A4A400876D5}">
  <ds:schemaRefs>
    <ds:schemaRef ds:uri="http://schemas.microsoft.com/office/2006/metadata/properties"/>
    <ds:schemaRef ds:uri="http://schemas.microsoft.com/office/infopath/2007/PartnerControls"/>
    <ds:schemaRef ds:uri="http://schemas.microsoft.com/sharepoint/v3/fields"/>
  </ds:schemaRefs>
</ds:datastoreItem>
</file>

<file path=customXml/itemProps4.xml><?xml version="1.0" encoding="utf-8"?>
<ds:datastoreItem xmlns:ds="http://schemas.openxmlformats.org/officeDocument/2006/customXml" ds:itemID="{D85D445E-C2FC-4AF2-8BA4-370804C9BF64}"/>
</file>

<file path=customXml/itemProps5.xml><?xml version="1.0" encoding="utf-8"?>
<ds:datastoreItem xmlns:ds="http://schemas.openxmlformats.org/officeDocument/2006/customXml" ds:itemID="{825214D5-8239-4C8B-9B90-6EF24C5D336E}"/>
</file>

<file path=docProps/app.xml><?xml version="1.0" encoding="utf-8"?>
<Properties xmlns="http://schemas.openxmlformats.org/officeDocument/2006/extended-properties" xmlns:vt="http://schemas.openxmlformats.org/officeDocument/2006/docPropsVTypes">
  <Template>_BLANK_PROJECT NAME - Minimum Security Standards Assessment (MSSA) Questionnaire</Template>
  <TotalTime>28</TotalTime>
  <Pages>5</Pages>
  <Words>910</Words>
  <Characters>5190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Memorial Hermann Health System</Company>
  <LinksUpToDate>false</LinksUpToDate>
  <CharactersWithSpaces>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Glover, Jennifer</dc:creator>
  <cp:lastModifiedBy>Bruno Bendavid</cp:lastModifiedBy>
  <cp:revision>35</cp:revision>
  <cp:lastPrinted>2020-11-12T15:09:00Z</cp:lastPrinted>
  <dcterms:created xsi:type="dcterms:W3CDTF">2022-03-11T00:27:00Z</dcterms:created>
  <dcterms:modified xsi:type="dcterms:W3CDTF">2022-03-11T00:52:00Z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0x010100EF004842037BA44F801E7D78EFF2BDA7</vt:lpwstr>
  </property>
  <property fmtid="{D5CDD505-2E9C-101B-9397-08002B2CF9AE}" pid="3" name="_dlc_DocIdItemGuid">
    <vt:lpwstr>89414211-09ba-4bb4-930a-b35de4b4af01</vt:lpwstr>
  </property>
  <property fmtid="{D5CDD505-2E9C-101B-9397-08002B2CF9AE}" pid="4" name="Order">
    <vt:r8>92200</vt:r8>
  </property>
  <property fmtid="{D5CDD505-2E9C-101B-9397-08002B2CF9AE}" pid="5" name="_ExtendedDescription">
    <vt:lpwstr/>
  </property>
</Properties>
</file>