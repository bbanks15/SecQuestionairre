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6BA2" w14:textId="18BA1CD1" w:rsidR="00CC5320" w:rsidRPr="00595AB5" w:rsidRDefault="00014826" w:rsidP="00CC5320">
      <w:pPr>
        <w:spacing w:after="0" w:line="240" w:lineRule="auto"/>
        <w:rPr>
          <w:rFonts w:cstheme="minorHAnsi"/>
        </w:rPr>
      </w:pPr>
      <w:r>
        <w:rPr>
          <w:rFonts w:cstheme="minorHAnsi"/>
        </w:rPr>
        <w:t>February 27</w:t>
      </w:r>
      <w:r w:rsidR="00CC5320" w:rsidRPr="00595AB5">
        <w:rPr>
          <w:rFonts w:cstheme="minorHAnsi"/>
        </w:rPr>
        <w:t>, 202</w:t>
      </w:r>
      <w:r w:rsidR="00CB5FB7">
        <w:rPr>
          <w:rFonts w:cstheme="minorHAnsi"/>
        </w:rPr>
        <w:t>5</w:t>
      </w:r>
      <w:r w:rsidR="008E6272" w:rsidRPr="00595AB5">
        <w:rPr>
          <w:rFonts w:cstheme="minorHAnsi"/>
        </w:rPr>
        <w:br/>
      </w:r>
      <w:r w:rsidR="008E6272" w:rsidRPr="00595AB5">
        <w:rPr>
          <w:rFonts w:cstheme="minorHAnsi"/>
        </w:rPr>
        <w:br/>
      </w:r>
      <w:r w:rsidR="00CC5320" w:rsidRPr="00595AB5">
        <w:rPr>
          <w:rFonts w:cstheme="minorHAnsi"/>
        </w:rPr>
        <w:t>To: Angela Lambert BSN, RN</w:t>
      </w:r>
    </w:p>
    <w:p w14:paraId="20541C51" w14:textId="77777777" w:rsidR="00CC5320" w:rsidRPr="00595AB5" w:rsidRDefault="00CC5320" w:rsidP="00CC5320">
      <w:pPr>
        <w:spacing w:after="0" w:line="240" w:lineRule="auto"/>
        <w:rPr>
          <w:rFonts w:cstheme="minorHAnsi"/>
        </w:rPr>
      </w:pPr>
      <w:r w:rsidRPr="00595AB5">
        <w:rPr>
          <w:rFonts w:cstheme="minorHAnsi"/>
        </w:rPr>
        <w:t>Lead Application Analyst</w:t>
      </w:r>
    </w:p>
    <w:p w14:paraId="55CF09A5" w14:textId="77777777" w:rsidR="00CC5320" w:rsidRPr="00595AB5" w:rsidRDefault="00CC5320" w:rsidP="00CC5320">
      <w:pPr>
        <w:spacing w:after="0" w:line="240" w:lineRule="auto"/>
        <w:rPr>
          <w:rFonts w:cstheme="minorHAnsi"/>
        </w:rPr>
      </w:pPr>
      <w:r w:rsidRPr="00595AB5">
        <w:rPr>
          <w:rFonts w:cstheme="minorHAnsi"/>
        </w:rPr>
        <w:t>Lifespan Information Services</w:t>
      </w:r>
    </w:p>
    <w:p w14:paraId="02B1DDF4" w14:textId="77777777" w:rsidR="00CC5320" w:rsidRPr="00595AB5" w:rsidRDefault="00CC5320" w:rsidP="00CC5320">
      <w:pPr>
        <w:spacing w:after="0" w:line="240" w:lineRule="auto"/>
        <w:rPr>
          <w:rFonts w:cstheme="minorHAnsi"/>
        </w:rPr>
      </w:pPr>
      <w:r w:rsidRPr="00595AB5">
        <w:rPr>
          <w:rFonts w:cstheme="minorHAnsi"/>
        </w:rPr>
        <w:t>240 Chapman St</w:t>
      </w:r>
    </w:p>
    <w:p w14:paraId="7C9C9967" w14:textId="77777777" w:rsidR="00CC5320" w:rsidRPr="00595AB5" w:rsidRDefault="00CC5320" w:rsidP="00CC5320">
      <w:pPr>
        <w:spacing w:after="0" w:line="240" w:lineRule="auto"/>
        <w:rPr>
          <w:rFonts w:cstheme="minorHAnsi"/>
        </w:rPr>
      </w:pPr>
      <w:r w:rsidRPr="00595AB5">
        <w:rPr>
          <w:rFonts w:cstheme="minorHAnsi"/>
        </w:rPr>
        <w:t>Providence, RI 02905</w:t>
      </w:r>
    </w:p>
    <w:p w14:paraId="1EB5F45E" w14:textId="77777777" w:rsidR="00CC5320" w:rsidRPr="00595AB5" w:rsidRDefault="00CC5320" w:rsidP="00CC5320">
      <w:pPr>
        <w:spacing w:after="0" w:line="240" w:lineRule="auto"/>
        <w:rPr>
          <w:rFonts w:cstheme="minorHAnsi"/>
        </w:rPr>
      </w:pPr>
      <w:r w:rsidRPr="00595AB5">
        <w:rPr>
          <w:rFonts w:cstheme="minorHAnsi"/>
        </w:rPr>
        <w:t>Pager: 401-350-4095</w:t>
      </w:r>
    </w:p>
    <w:p w14:paraId="49880D73" w14:textId="77777777" w:rsidR="00014826" w:rsidRDefault="008E6272" w:rsidP="00183345">
      <w:pPr>
        <w:pBdr>
          <w:bottom w:val="single" w:sz="6" w:space="1" w:color="auto"/>
        </w:pBdr>
        <w:rPr>
          <w:rFonts w:cstheme="minorHAnsi"/>
        </w:rPr>
      </w:pPr>
      <w:r w:rsidRPr="00595AB5">
        <w:rPr>
          <w:rFonts w:cstheme="minorHAnsi"/>
        </w:rPr>
        <w:br/>
      </w:r>
      <w:r w:rsidRPr="00595AB5">
        <w:rPr>
          <w:rFonts w:cstheme="minorHAnsi"/>
          <w:b/>
          <w:bCs/>
          <w:u w:val="single"/>
        </w:rPr>
        <w:t xml:space="preserve">Re: </w:t>
      </w:r>
      <w:r w:rsidR="00CC5320" w:rsidRPr="00595AB5">
        <w:rPr>
          <w:rFonts w:cstheme="minorHAnsi"/>
          <w:b/>
          <w:bCs/>
          <w:u w:val="single"/>
        </w:rPr>
        <w:t xml:space="preserve">Exception letter for the PeriWatch </w:t>
      </w:r>
      <w:r w:rsidR="00232CAC">
        <w:rPr>
          <w:rFonts w:cstheme="minorHAnsi"/>
          <w:b/>
          <w:bCs/>
          <w:u w:val="single"/>
        </w:rPr>
        <w:t>Tracings</w:t>
      </w:r>
      <w:r w:rsidR="00CA28B0">
        <w:rPr>
          <w:rFonts w:cstheme="minorHAnsi"/>
          <w:b/>
          <w:bCs/>
          <w:u w:val="single"/>
        </w:rPr>
        <w:t xml:space="preserve"> DAS </w:t>
      </w:r>
      <w:r w:rsidR="007F5BE9">
        <w:rPr>
          <w:rFonts w:cstheme="minorHAnsi"/>
          <w:b/>
          <w:bCs/>
          <w:u w:val="single"/>
        </w:rPr>
        <w:t xml:space="preserve">– </w:t>
      </w:r>
      <w:r w:rsidR="00EE55E0">
        <w:rPr>
          <w:rFonts w:cstheme="minorHAnsi"/>
          <w:b/>
          <w:bCs/>
          <w:u w:val="single"/>
        </w:rPr>
        <w:t>Feb</w:t>
      </w:r>
      <w:r w:rsidR="007F5BE9">
        <w:rPr>
          <w:rFonts w:cstheme="minorHAnsi"/>
          <w:b/>
          <w:bCs/>
          <w:u w:val="single"/>
        </w:rPr>
        <w:t>. 202</w:t>
      </w:r>
      <w:r w:rsidR="00BB67DC">
        <w:rPr>
          <w:rFonts w:cstheme="minorHAnsi"/>
          <w:b/>
          <w:bCs/>
          <w:u w:val="single"/>
        </w:rPr>
        <w:t>5</w:t>
      </w:r>
      <w:r w:rsidR="007F5BE9">
        <w:rPr>
          <w:rFonts w:cstheme="minorHAnsi"/>
          <w:b/>
          <w:bCs/>
          <w:u w:val="single"/>
        </w:rPr>
        <w:t xml:space="preserve"> update</w:t>
      </w:r>
      <w:r w:rsidR="00CC5320" w:rsidRPr="00595AB5">
        <w:rPr>
          <w:rFonts w:cstheme="minorHAnsi"/>
          <w:b/>
          <w:bCs/>
          <w:u w:val="single"/>
        </w:rPr>
        <w:br/>
      </w:r>
    </w:p>
    <w:p w14:paraId="6926245D" w14:textId="33972C37" w:rsidR="009D1CAE" w:rsidRDefault="00CC5320" w:rsidP="00183345">
      <w:pPr>
        <w:pBdr>
          <w:bottom w:val="single" w:sz="6" w:space="1" w:color="auto"/>
        </w:pBdr>
        <w:rPr>
          <w:rFonts w:cstheme="minorHAnsi"/>
        </w:rPr>
      </w:pPr>
      <w:r w:rsidRPr="00595AB5">
        <w:rPr>
          <w:rFonts w:cstheme="minorHAnsi"/>
        </w:rPr>
        <w:t>To whom it may concern</w:t>
      </w:r>
      <w:r w:rsidR="008E6272" w:rsidRPr="00595AB5">
        <w:rPr>
          <w:rFonts w:cstheme="minorHAnsi"/>
        </w:rPr>
        <w:t>,</w:t>
      </w:r>
    </w:p>
    <w:p w14:paraId="4E9AFE0D" w14:textId="77777777" w:rsidR="00014826" w:rsidRDefault="00014826" w:rsidP="00183345">
      <w:pPr>
        <w:pBdr>
          <w:bottom w:val="single" w:sz="6" w:space="1" w:color="auto"/>
        </w:pBdr>
        <w:rPr>
          <w:rFonts w:cstheme="minorHAnsi"/>
        </w:rPr>
      </w:pPr>
    </w:p>
    <w:p w14:paraId="7B36400D" w14:textId="7C17E157" w:rsidR="00D84B37" w:rsidRDefault="009D1CAE" w:rsidP="00183345">
      <w:pPr>
        <w:rPr>
          <w:rFonts w:cstheme="minorHAnsi"/>
        </w:rPr>
      </w:pPr>
      <w:r>
        <w:rPr>
          <w:rFonts w:cstheme="minorHAnsi"/>
        </w:rPr>
        <w:t xml:space="preserve">Important </w:t>
      </w:r>
      <w:r w:rsidR="00D84B37">
        <w:rPr>
          <w:rFonts w:cstheme="minorHAnsi"/>
        </w:rPr>
        <w:t>notice as of January 2025:</w:t>
      </w:r>
    </w:p>
    <w:p w14:paraId="6FA2A893" w14:textId="77777777" w:rsidR="002A3E75" w:rsidRDefault="006C753F" w:rsidP="00183345">
      <w:pPr>
        <w:rPr>
          <w:rFonts w:cstheme="minorHAnsi"/>
        </w:rPr>
      </w:pPr>
      <w:r>
        <w:rPr>
          <w:rFonts w:cstheme="minorHAnsi"/>
        </w:rPr>
        <w:t>You are presently operati</w:t>
      </w:r>
      <w:r w:rsidR="00801AAB">
        <w:rPr>
          <w:rFonts w:cstheme="minorHAnsi"/>
        </w:rPr>
        <w:t>ng</w:t>
      </w:r>
      <w:r>
        <w:rPr>
          <w:rFonts w:cstheme="minorHAnsi"/>
        </w:rPr>
        <w:t xml:space="preserve"> PeriWatch Surveillance version 2019.2</w:t>
      </w:r>
      <w:r w:rsidR="00584658">
        <w:rPr>
          <w:rFonts w:cstheme="minorHAnsi"/>
        </w:rPr>
        <w:t xml:space="preserve"> which is almost 5</w:t>
      </w:r>
      <w:r w:rsidR="00803578">
        <w:rPr>
          <w:rFonts w:cstheme="minorHAnsi"/>
        </w:rPr>
        <w:t xml:space="preserve"> years old. Many improvements</w:t>
      </w:r>
      <w:r w:rsidR="004C606E">
        <w:rPr>
          <w:rFonts w:cstheme="minorHAnsi"/>
        </w:rPr>
        <w:t xml:space="preserve"> have been made to the software </w:t>
      </w:r>
      <w:r w:rsidR="00877818">
        <w:rPr>
          <w:rFonts w:cstheme="minorHAnsi"/>
        </w:rPr>
        <w:t xml:space="preserve">from a functional and </w:t>
      </w:r>
      <w:r w:rsidR="004C606E">
        <w:rPr>
          <w:rFonts w:cstheme="minorHAnsi"/>
        </w:rPr>
        <w:t>security perspective</w:t>
      </w:r>
      <w:r w:rsidR="00442B12">
        <w:rPr>
          <w:rFonts w:cstheme="minorHAnsi"/>
        </w:rPr>
        <w:t xml:space="preserve"> (latest operating systems support, </w:t>
      </w:r>
      <w:r w:rsidR="00ED5C86">
        <w:rPr>
          <w:rFonts w:cstheme="minorHAnsi"/>
        </w:rPr>
        <w:t xml:space="preserve">TLS 1.2/1.3 </w:t>
      </w:r>
      <w:r w:rsidR="00442B12">
        <w:rPr>
          <w:rFonts w:cstheme="minorHAnsi"/>
        </w:rPr>
        <w:t>encryption in</w:t>
      </w:r>
      <w:r w:rsidR="002A3E75">
        <w:rPr>
          <w:rFonts w:cstheme="minorHAnsi"/>
        </w:rPr>
        <w:t>-transit using certificates etc.</w:t>
      </w:r>
    </w:p>
    <w:p w14:paraId="15C395FC" w14:textId="5F11A378" w:rsidR="007D28FF" w:rsidRDefault="00747E89" w:rsidP="007D28FF">
      <w:pPr>
        <w:pBdr>
          <w:bottom w:val="single" w:sz="6" w:space="1" w:color="auto"/>
        </w:pBdr>
        <w:rPr>
          <w:rFonts w:cstheme="minorHAnsi"/>
        </w:rPr>
      </w:pPr>
      <w:r>
        <w:rPr>
          <w:rFonts w:cstheme="minorHAnsi"/>
        </w:rPr>
        <w:t>We strongly</w:t>
      </w:r>
      <w:r w:rsidR="002A3E75">
        <w:rPr>
          <w:rFonts w:cstheme="minorHAnsi"/>
        </w:rPr>
        <w:t xml:space="preserve"> recommend you contact </w:t>
      </w:r>
      <w:r w:rsidR="000D1F56">
        <w:rPr>
          <w:rFonts w:cstheme="minorHAnsi"/>
        </w:rPr>
        <w:t>your</w:t>
      </w:r>
      <w:r w:rsidR="002A3E75">
        <w:rPr>
          <w:rFonts w:cstheme="minorHAnsi"/>
        </w:rPr>
        <w:t xml:space="preserve"> </w:t>
      </w:r>
      <w:r w:rsidR="00A13F44">
        <w:rPr>
          <w:rFonts w:cstheme="minorHAnsi"/>
        </w:rPr>
        <w:t xml:space="preserve">account representative to urgently </w:t>
      </w:r>
      <w:r w:rsidR="00E45026">
        <w:rPr>
          <w:rFonts w:cstheme="minorHAnsi"/>
        </w:rPr>
        <w:t>plan</w:t>
      </w:r>
      <w:r w:rsidR="00A13F44">
        <w:rPr>
          <w:rFonts w:cstheme="minorHAnsi"/>
        </w:rPr>
        <w:t xml:space="preserve"> an upgrade</w:t>
      </w:r>
      <w:r w:rsidR="008772BD">
        <w:rPr>
          <w:rFonts w:cstheme="minorHAnsi"/>
        </w:rPr>
        <w:t xml:space="preserve"> to the software</w:t>
      </w:r>
      <w:r w:rsidR="00A13F44">
        <w:rPr>
          <w:rFonts w:cstheme="minorHAnsi"/>
        </w:rPr>
        <w:t>.</w:t>
      </w:r>
    </w:p>
    <w:p w14:paraId="016DE258" w14:textId="1C0C9D76" w:rsidR="00C917D7" w:rsidRDefault="008E6272" w:rsidP="00EF6EE6">
      <w:r w:rsidRPr="00595AB5">
        <w:rPr>
          <w:rFonts w:cstheme="minorHAnsi"/>
        </w:rPr>
        <w:br/>
      </w:r>
      <w:r w:rsidR="00EF6EE6">
        <w:t>PeriWatch Tracings</w:t>
      </w:r>
      <w:r w:rsidR="00334BEC">
        <w:t xml:space="preserve">/Surveillance platform utilizes a proprietary data acquisition </w:t>
      </w:r>
      <w:r w:rsidR="00DE2F10">
        <w:t xml:space="preserve">device to collect data from fetal monitors. The current generation of the DAS device </w:t>
      </w:r>
      <w:r w:rsidR="00A01364">
        <w:t xml:space="preserve">uses </w:t>
      </w:r>
      <w:r w:rsidR="00B12EC1">
        <w:t>Windows CE that cannot be further upgraded.</w:t>
      </w:r>
    </w:p>
    <w:p w14:paraId="0671BA5D" w14:textId="2B0A1BFB" w:rsidR="00FD3209" w:rsidRPr="00C917D7" w:rsidRDefault="00FD3209" w:rsidP="00EF6EE6">
      <w:r>
        <w:t xml:space="preserve">PeriGen is working on a replacement for the current generation DAS that will provide the same functionality </w:t>
      </w:r>
      <w:r w:rsidR="00BD70A1">
        <w:t xml:space="preserve">but on a more modern and secure OS – Windows </w:t>
      </w:r>
      <w:r w:rsidR="001679BF">
        <w:t xml:space="preserve">10 </w:t>
      </w:r>
      <w:r w:rsidR="004E22F7">
        <w:t>Io</w:t>
      </w:r>
      <w:r w:rsidR="00BD70A1">
        <w:t>T</w:t>
      </w:r>
      <w:r w:rsidR="004E22F7">
        <w:t>.</w:t>
      </w:r>
      <w:r w:rsidR="00BD70A1">
        <w:t xml:space="preserve"> </w:t>
      </w:r>
      <w:r w:rsidR="008962E7">
        <w:t>This device generation is planned for availability in the second half of 2026.</w:t>
      </w:r>
    </w:p>
    <w:p w14:paraId="097359CE" w14:textId="6FF1B255" w:rsidR="008E6272" w:rsidRDefault="008E6272" w:rsidP="008E6272">
      <w:pPr>
        <w:rPr>
          <w:rFonts w:cstheme="minorHAnsi"/>
        </w:rPr>
      </w:pPr>
      <w:r w:rsidRPr="005E3E6E">
        <w:rPr>
          <w:rFonts w:cstheme="minorHAnsi"/>
        </w:rPr>
        <w:t>Sincerely,</w:t>
      </w:r>
    </w:p>
    <w:p w14:paraId="2948E5E4" w14:textId="77777777" w:rsidR="00595AB5" w:rsidRDefault="00595AB5" w:rsidP="008E6272">
      <w:pPr>
        <w:rPr>
          <w:rFonts w:cstheme="minorHAnsi"/>
        </w:rPr>
      </w:pPr>
    </w:p>
    <w:p w14:paraId="6CA81C30" w14:textId="77777777" w:rsidR="00595AB5" w:rsidRPr="005E3E6E" w:rsidRDefault="00595AB5" w:rsidP="008E6272">
      <w:pPr>
        <w:rPr>
          <w:rFonts w:cstheme="minorHAnsi"/>
        </w:rPr>
      </w:pPr>
    </w:p>
    <w:p w14:paraId="084E5EC4" w14:textId="77777777" w:rsidR="008E6272" w:rsidRPr="005E3E6E" w:rsidRDefault="008E6272" w:rsidP="008E6272">
      <w:pPr>
        <w:rPr>
          <w:rFonts w:cstheme="minorHAnsi"/>
        </w:rPr>
      </w:pPr>
    </w:p>
    <w:p w14:paraId="41964C76" w14:textId="77777777" w:rsidR="008E6272" w:rsidRDefault="005E3E6E" w:rsidP="00595AB5">
      <w:pPr>
        <w:spacing w:after="0" w:line="240" w:lineRule="auto"/>
        <w:rPr>
          <w:rFonts w:cstheme="minorHAnsi"/>
        </w:rPr>
      </w:pPr>
      <w:r>
        <w:rPr>
          <w:rFonts w:cstheme="minorHAnsi"/>
        </w:rPr>
        <w:t>Bruno Bendavid</w:t>
      </w:r>
    </w:p>
    <w:p w14:paraId="3E001ABE" w14:textId="77777777" w:rsidR="005E3E6E" w:rsidRDefault="005E3E6E" w:rsidP="00595AB5">
      <w:pPr>
        <w:spacing w:after="0" w:line="240" w:lineRule="auto"/>
        <w:rPr>
          <w:rFonts w:cstheme="minorHAnsi"/>
        </w:rPr>
      </w:pPr>
      <w:r>
        <w:rPr>
          <w:rFonts w:cstheme="minorHAnsi"/>
        </w:rPr>
        <w:t>SVP Product Management</w:t>
      </w:r>
    </w:p>
    <w:p w14:paraId="250EB6A1" w14:textId="77777777" w:rsidR="005E3E6E" w:rsidRDefault="005E3E6E" w:rsidP="00595AB5">
      <w:pPr>
        <w:spacing w:after="0" w:line="240" w:lineRule="auto"/>
        <w:rPr>
          <w:rFonts w:cstheme="minorHAnsi"/>
        </w:rPr>
      </w:pPr>
      <w:r>
        <w:rPr>
          <w:rFonts w:cstheme="minorHAnsi"/>
        </w:rPr>
        <w:t>PeriGen Inc.</w:t>
      </w:r>
    </w:p>
    <w:p w14:paraId="4080FC87" w14:textId="77777777" w:rsidR="005E3E6E" w:rsidRDefault="005E3E6E" w:rsidP="00595AB5">
      <w:pPr>
        <w:spacing w:after="0" w:line="240" w:lineRule="auto"/>
        <w:rPr>
          <w:rFonts w:cstheme="minorHAnsi"/>
        </w:rPr>
      </w:pPr>
      <w:hyperlink r:id="rId11" w:history="1">
        <w:r w:rsidRPr="00DC2F91">
          <w:rPr>
            <w:rStyle w:val="Hyperlink"/>
            <w:rFonts w:cstheme="minorHAnsi"/>
          </w:rPr>
          <w:t>Bruno.bendavid@perigen.com</w:t>
        </w:r>
      </w:hyperlink>
    </w:p>
    <w:p w14:paraId="44C73564" w14:textId="306DCAA0" w:rsidR="00595AB5" w:rsidRPr="005E3E6E" w:rsidRDefault="005E3E6E" w:rsidP="00014826">
      <w:pPr>
        <w:spacing w:after="0" w:line="240" w:lineRule="auto"/>
        <w:rPr>
          <w:rFonts w:cstheme="minorHAnsi"/>
        </w:rPr>
      </w:pPr>
      <w:r>
        <w:rPr>
          <w:rFonts w:cstheme="minorHAnsi"/>
        </w:rPr>
        <w:t>Cell: (514)-978-0611</w:t>
      </w:r>
    </w:p>
    <w:sectPr w:rsidR="00595AB5" w:rsidRPr="005E3E6E" w:rsidSect="00265655">
      <w:headerReference w:type="default" r:id="rId12"/>
      <w:footerReference w:type="default" r:id="rId13"/>
      <w:type w:val="continuous"/>
      <w:pgSz w:w="12240" w:h="15840" w:code="1"/>
      <w:pgMar w:top="1440" w:right="1440" w:bottom="1440" w:left="1440" w:header="72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6ECAB" w14:textId="77777777" w:rsidR="00CD05BB" w:rsidRDefault="00CD05BB" w:rsidP="00590471">
      <w:r>
        <w:separator/>
      </w:r>
    </w:p>
  </w:endnote>
  <w:endnote w:type="continuationSeparator" w:id="0">
    <w:p w14:paraId="24B7681D" w14:textId="77777777" w:rsidR="00CD05BB" w:rsidRDefault="00CD05BB" w:rsidP="00590471">
      <w:r>
        <w:continuationSeparator/>
      </w:r>
    </w:p>
  </w:endnote>
  <w:endnote w:type="continuationNotice" w:id="1">
    <w:p w14:paraId="3340D5DF" w14:textId="77777777" w:rsidR="0075431E" w:rsidRDefault="007543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">
    <w:altName w:val="Segoe UI Semilight"/>
    <w:charset w:val="00"/>
    <w:family w:val="auto"/>
    <w:pitch w:val="variable"/>
    <w:sig w:usb0="00000000" w:usb1="00000000" w:usb2="00000000" w:usb3="00000000" w:csb0="000001F7" w:csb1="00000000"/>
  </w:font>
  <w:font w:name="Droid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E0306" w14:textId="77777777" w:rsidR="004018CC" w:rsidRPr="00EC3061" w:rsidRDefault="00265655" w:rsidP="004018CC">
    <w:pPr>
      <w:pStyle w:val="Footer"/>
      <w:rPr>
        <w:rFonts w:ascii="Droid Sans" w:hAnsi="Droid Sans" w:cs="Droid Sans"/>
        <w:color w:val="7F7F7F" w:themeColor="text1" w:themeTint="80"/>
        <w:sz w:val="18"/>
        <w:szCs w:val="18"/>
      </w:rPr>
    </w:pPr>
    <w:r>
      <w:rPr>
        <w:b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05BF7FC" wp14:editId="03453938">
              <wp:simplePos x="0" y="0"/>
              <wp:positionH relativeFrom="margin">
                <wp:align>center</wp:align>
              </wp:positionH>
              <wp:positionV relativeFrom="paragraph">
                <wp:posOffset>-127994</wp:posOffset>
              </wp:positionV>
              <wp:extent cx="690630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06303" cy="0"/>
                      </a:xfrm>
                      <a:prstGeom prst="line">
                        <a:avLst/>
                      </a:prstGeom>
                      <a:ln>
                        <a:solidFill>
                          <a:srgbClr val="2B829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38D1A3" id="Straight Connector 7" o:spid="_x0000_s1026" style="position:absolute;z-index:25165824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0.1pt" to="543.8pt,-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" strokecolor="#2b829d" strokeweight=".5pt">
              <v:stroke joinstyle="miter"/>
              <w10:wrap anchorx="margin"/>
            </v:line>
          </w:pict>
        </mc:Fallback>
      </mc:AlternateContent>
    </w:r>
    <w:r>
      <w:rPr>
        <w:rFonts w:ascii="Droid Sans" w:hAnsi="Droid Sans" w:cs="Droid Sans"/>
        <w:color w:val="7F7F7F" w:themeColor="text1" w:themeTint="80"/>
        <w:sz w:val="18"/>
        <w:szCs w:val="18"/>
      </w:rPr>
      <w:t xml:space="preserve"> </w:t>
    </w:r>
    <w:r w:rsidR="00EC3061" w:rsidRPr="00C01202">
      <w:rPr>
        <w:rFonts w:ascii="Droid Sans" w:hAnsi="Droid Sans" w:cs="Droid Sans"/>
        <w:color w:val="7F7F7F" w:themeColor="text1" w:themeTint="80"/>
        <w:sz w:val="18"/>
        <w:szCs w:val="18"/>
      </w:rPr>
      <w:ptab w:relativeTo="margin" w:alignment="center" w:leader="none"/>
    </w:r>
    <w:r w:rsidR="00EC3061" w:rsidRPr="00C01202">
      <w:rPr>
        <w:rFonts w:ascii="Droid Sans" w:hAnsi="Droid Sans" w:cs="Droid Sans"/>
        <w:color w:val="7F7F7F" w:themeColor="text1" w:themeTint="80"/>
        <w:sz w:val="18"/>
        <w:szCs w:val="18"/>
      </w:rPr>
      <w:fldChar w:fldCharType="begin"/>
    </w:r>
    <w:r w:rsidR="00EC3061" w:rsidRPr="00C01202">
      <w:rPr>
        <w:rFonts w:ascii="Droid Sans" w:hAnsi="Droid Sans" w:cs="Droid Sans"/>
        <w:color w:val="7F7F7F" w:themeColor="text1" w:themeTint="80"/>
        <w:sz w:val="18"/>
        <w:szCs w:val="18"/>
      </w:rPr>
      <w:instrText xml:space="preserve"> PAGE   \* MERGEFORMAT </w:instrText>
    </w:r>
    <w:r w:rsidR="00EC3061" w:rsidRPr="00C01202">
      <w:rPr>
        <w:rFonts w:ascii="Droid Sans" w:hAnsi="Droid Sans" w:cs="Droid Sans"/>
        <w:color w:val="7F7F7F" w:themeColor="text1" w:themeTint="80"/>
        <w:sz w:val="18"/>
        <w:szCs w:val="18"/>
      </w:rPr>
      <w:fldChar w:fldCharType="separate"/>
    </w:r>
    <w:r w:rsidR="00EC3061">
      <w:rPr>
        <w:rFonts w:ascii="Droid Sans" w:hAnsi="Droid Sans" w:cs="Droid Sans"/>
        <w:color w:val="7F7F7F" w:themeColor="text1" w:themeTint="80"/>
        <w:sz w:val="18"/>
        <w:szCs w:val="18"/>
      </w:rPr>
      <w:t>4</w:t>
    </w:r>
    <w:r w:rsidR="00EC3061" w:rsidRPr="00C01202">
      <w:rPr>
        <w:rFonts w:ascii="Droid Sans" w:hAnsi="Droid Sans" w:cs="Droid Sans"/>
        <w:noProof/>
        <w:color w:val="7F7F7F" w:themeColor="text1" w:themeTint="80"/>
        <w:sz w:val="18"/>
        <w:szCs w:val="18"/>
      </w:rPr>
      <w:fldChar w:fldCharType="end"/>
    </w:r>
    <w:r w:rsidR="00EC3061" w:rsidRPr="00C01202">
      <w:rPr>
        <w:rFonts w:ascii="Droid Sans" w:hAnsi="Droid Sans" w:cs="Droid Sans"/>
        <w:color w:val="7F7F7F" w:themeColor="text1" w:themeTint="80"/>
        <w:sz w:val="18"/>
        <w:szCs w:val="18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87DD0" w14:textId="77777777" w:rsidR="00CD05BB" w:rsidRDefault="00CD05BB" w:rsidP="00590471">
      <w:r>
        <w:separator/>
      </w:r>
    </w:p>
  </w:footnote>
  <w:footnote w:type="continuationSeparator" w:id="0">
    <w:p w14:paraId="40BFC203" w14:textId="77777777" w:rsidR="00CD05BB" w:rsidRDefault="00CD05BB" w:rsidP="00590471">
      <w:r>
        <w:continuationSeparator/>
      </w:r>
    </w:p>
  </w:footnote>
  <w:footnote w:type="continuationNotice" w:id="1">
    <w:p w14:paraId="5692FC4F" w14:textId="77777777" w:rsidR="0075431E" w:rsidRDefault="007543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9769D" w14:textId="77777777" w:rsidR="006A50D1" w:rsidRPr="006A50D1" w:rsidRDefault="00CC5320" w:rsidP="5A6B1711">
    <w:pPr>
      <w:pStyle w:val="BodyText"/>
      <w:spacing w:before="240"/>
      <w:jc w:val="center"/>
      <w:rPr>
        <w:rFonts w:ascii="Droid Sans" w:hAnsi="Droid Sans" w:cs="Droid Sans"/>
        <w:b/>
        <w:bCs/>
        <w:noProof/>
        <w:sz w:val="36"/>
        <w:szCs w:val="36"/>
      </w:rPr>
    </w:pPr>
    <w:r w:rsidRPr="007E189C">
      <w:rPr>
        <w:rFonts w:ascii="Gill Sans" w:hAnsi="Gill Sans" w:cs="Gill Sans"/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7F431A0E" wp14:editId="4C4B80DF">
              <wp:simplePos x="0" y="0"/>
              <wp:positionH relativeFrom="column">
                <wp:posOffset>4577080</wp:posOffset>
              </wp:positionH>
              <wp:positionV relativeFrom="paragraph">
                <wp:posOffset>-42545</wp:posOffset>
              </wp:positionV>
              <wp:extent cx="1900555" cy="673100"/>
              <wp:effectExtent l="0" t="0" r="4445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0555" cy="673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B0D570" w14:textId="77777777" w:rsidR="008E6272" w:rsidRPr="00265655" w:rsidRDefault="00265655" w:rsidP="00265655">
                          <w:pPr>
                            <w:jc w:val="right"/>
                            <w:rPr>
                              <w:rFonts w:ascii="Droid Sans" w:hAnsi="Droid Sans" w:cs="Droid Sans"/>
                              <w:color w:val="808080" w:themeColor="background1" w:themeShade="80"/>
                              <w:sz w:val="16"/>
                            </w:rPr>
                          </w:pPr>
                          <w:r>
                            <w:rPr>
                              <w:rFonts w:ascii="Droid Sans" w:hAnsi="Droid Sans" w:cs="Droid Sans"/>
                              <w:color w:val="808080" w:themeColor="background1" w:themeShade="80"/>
                              <w:sz w:val="16"/>
                            </w:rPr>
                            <w:t>PeriGen, Inc</w:t>
                          </w:r>
                          <w:r>
                            <w:rPr>
                              <w:rFonts w:ascii="Droid Sans" w:hAnsi="Droid Sans" w:cs="Droid Sans"/>
                              <w:color w:val="808080" w:themeColor="background1" w:themeShade="80"/>
                              <w:sz w:val="16"/>
                            </w:rPr>
                            <w:br/>
                          </w:r>
                          <w:r w:rsidR="008E6272" w:rsidRPr="00EC3061">
                            <w:rPr>
                              <w:rFonts w:ascii="Droid Sans" w:hAnsi="Droid Sans" w:cs="Droid Sans"/>
                              <w:color w:val="808080" w:themeColor="background1" w:themeShade="80"/>
                              <w:sz w:val="16"/>
                            </w:rPr>
                            <w:t>100 Regency Forest Drive, Suite 200</w:t>
                          </w:r>
                          <w:r w:rsidR="008E6272" w:rsidRPr="00EC3061">
                            <w:rPr>
                              <w:rFonts w:ascii="Droid Sans" w:hAnsi="Droid Sans" w:cs="Droid Sans"/>
                              <w:color w:val="808080" w:themeColor="background1" w:themeShade="80"/>
                              <w:sz w:val="16"/>
                            </w:rPr>
                            <w:br/>
                            <w:t>Cary, North Carolina 27518</w:t>
                          </w:r>
                          <w:r w:rsidR="008E6272" w:rsidRPr="00EC3061">
                            <w:rPr>
                              <w:rFonts w:ascii="Droid Sans" w:hAnsi="Droid Sans" w:cs="Droid Sans"/>
                              <w:color w:val="808080" w:themeColor="background1" w:themeShade="80"/>
                              <w:sz w:val="16"/>
                            </w:rPr>
                            <w:br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431A0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0.4pt;margin-top:-3.35pt;width:149.65pt;height:5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" stroked="f">
              <v:textbox>
                <w:txbxContent>
                  <w:p w14:paraId="11B0D570" w14:textId="77777777" w:rsidR="008E6272" w:rsidRPr="00265655" w:rsidRDefault="00265655" w:rsidP="00265655">
                    <w:pPr>
                      <w:jc w:val="right"/>
                      <w:rPr>
                        <w:rFonts w:ascii="Droid Sans" w:hAnsi="Droid Sans" w:cs="Droid Sans"/>
                        <w:color w:val="808080" w:themeColor="background1" w:themeShade="80"/>
                        <w:sz w:val="16"/>
                      </w:rPr>
                    </w:pPr>
                    <w:r>
                      <w:rPr>
                        <w:rFonts w:ascii="Droid Sans" w:hAnsi="Droid Sans" w:cs="Droid Sans"/>
                        <w:color w:val="808080" w:themeColor="background1" w:themeShade="80"/>
                        <w:sz w:val="16"/>
                      </w:rPr>
                      <w:t>PeriGen, Inc</w:t>
                    </w:r>
                    <w:r>
                      <w:rPr>
                        <w:rFonts w:ascii="Droid Sans" w:hAnsi="Droid Sans" w:cs="Droid Sans"/>
                        <w:color w:val="808080" w:themeColor="background1" w:themeShade="80"/>
                        <w:sz w:val="16"/>
                      </w:rPr>
                      <w:br/>
                    </w:r>
                    <w:r w:rsidR="008E6272" w:rsidRPr="00EC3061">
                      <w:rPr>
                        <w:rFonts w:ascii="Droid Sans" w:hAnsi="Droid Sans" w:cs="Droid Sans"/>
                        <w:color w:val="808080" w:themeColor="background1" w:themeShade="80"/>
                        <w:sz w:val="16"/>
                      </w:rPr>
                      <w:t>100 Regency Forest Drive, Suite 200</w:t>
                    </w:r>
                    <w:r w:rsidR="008E6272" w:rsidRPr="00EC3061">
                      <w:rPr>
                        <w:rFonts w:ascii="Droid Sans" w:hAnsi="Droid Sans" w:cs="Droid Sans"/>
                        <w:color w:val="808080" w:themeColor="background1" w:themeShade="80"/>
                        <w:sz w:val="16"/>
                      </w:rPr>
                      <w:br/>
                      <w:t>Cary, North Carolina 27518</w:t>
                    </w:r>
                    <w:r w:rsidR="008E6272" w:rsidRPr="00EC3061">
                      <w:rPr>
                        <w:rFonts w:ascii="Droid Sans" w:hAnsi="Droid Sans" w:cs="Droid Sans"/>
                        <w:color w:val="808080" w:themeColor="background1" w:themeShade="80"/>
                        <w:sz w:val="16"/>
                      </w:rPr>
                      <w:br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5F3F76">
      <w:rPr>
        <w:b/>
        <w:noProof/>
        <w:sz w:val="40"/>
        <w:szCs w:val="40"/>
      </w:rPr>
      <w:drawing>
        <wp:anchor distT="0" distB="0" distL="114300" distR="114300" simplePos="0" relativeHeight="251658243" behindDoc="1" locked="0" layoutInCell="1" allowOverlap="1" wp14:anchorId="079BD989" wp14:editId="00F50D2D">
          <wp:simplePos x="0" y="0"/>
          <wp:positionH relativeFrom="column">
            <wp:posOffset>-462280</wp:posOffset>
          </wp:positionH>
          <wp:positionV relativeFrom="paragraph">
            <wp:posOffset>-309880</wp:posOffset>
          </wp:positionV>
          <wp:extent cx="1074420" cy="89535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riGen_logo@6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4420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F3F76">
      <w:rPr>
        <w:b/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40737DC" wp14:editId="33F6DBD3">
              <wp:simplePos x="0" y="0"/>
              <wp:positionH relativeFrom="margin">
                <wp:align>center</wp:align>
              </wp:positionH>
              <wp:positionV relativeFrom="paragraph">
                <wp:posOffset>724852</wp:posOffset>
              </wp:positionV>
              <wp:extent cx="690626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06260" cy="0"/>
                      </a:xfrm>
                      <a:prstGeom prst="line">
                        <a:avLst/>
                      </a:prstGeom>
                      <a:ln>
                        <a:solidFill>
                          <a:srgbClr val="2B829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125B67" id="Straight Connector 5" o:spid="_x0000_s1026" style="position:absolute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7.05pt" to="543.8pt,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" strokecolor="#2b829d" strokeweight=".5pt">
              <v:stroke joinstyle="miter"/>
              <w10:wrap anchorx="margin"/>
            </v:line>
          </w:pict>
        </mc:Fallback>
      </mc:AlternateContent>
    </w:r>
    <w:r w:rsidR="00265655">
      <w:rPr>
        <w:b/>
        <w:noProof/>
        <w:sz w:val="40"/>
        <w:szCs w:val="40"/>
      </w:rPr>
      <w:softHyphen/>
    </w:r>
    <w:r w:rsidR="006A50D1">
      <w:rPr>
        <w:rFonts w:ascii="Droid Sans" w:hAnsi="Droid Sans" w:cs="Droid Sans"/>
        <w:b/>
        <w:noProof/>
        <w:sz w:val="36"/>
        <w:szCs w:val="4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6790CDB"/>
    <w:multiLevelType w:val="hybridMultilevel"/>
    <w:tmpl w:val="E3E8F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65E05"/>
    <w:multiLevelType w:val="hybridMultilevel"/>
    <w:tmpl w:val="B254F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A7E6F"/>
    <w:multiLevelType w:val="hybridMultilevel"/>
    <w:tmpl w:val="804A07DE"/>
    <w:lvl w:ilvl="0" w:tplc="051A10F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DA4E89"/>
    <w:multiLevelType w:val="hybridMultilevel"/>
    <w:tmpl w:val="79DC4956"/>
    <w:lvl w:ilvl="0" w:tplc="051A10F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57057112">
    <w:abstractNumId w:val="0"/>
  </w:num>
  <w:num w:numId="2" w16cid:durableId="1215894194">
    <w:abstractNumId w:val="2"/>
  </w:num>
  <w:num w:numId="3" w16cid:durableId="945692293">
    <w:abstractNumId w:val="3"/>
  </w:num>
  <w:num w:numId="4" w16cid:durableId="563638858">
    <w:abstractNumId w:val="1"/>
  </w:num>
  <w:num w:numId="5" w16cid:durableId="824973730">
    <w:abstractNumId w:val="5"/>
  </w:num>
  <w:num w:numId="6" w16cid:durableId="1821655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removePersonalInformation/>
  <w:removeDateAndTime/>
  <w:displayBackgroundShape/>
  <w:embedSystemFonts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7E"/>
    <w:rsid w:val="00001C1C"/>
    <w:rsid w:val="000130BF"/>
    <w:rsid w:val="000137C6"/>
    <w:rsid w:val="00014826"/>
    <w:rsid w:val="00016AE3"/>
    <w:rsid w:val="00022D4C"/>
    <w:rsid w:val="000521B7"/>
    <w:rsid w:val="00055B72"/>
    <w:rsid w:val="00060042"/>
    <w:rsid w:val="00065B28"/>
    <w:rsid w:val="00076450"/>
    <w:rsid w:val="0008685D"/>
    <w:rsid w:val="000A7FAD"/>
    <w:rsid w:val="000D1F56"/>
    <w:rsid w:val="000D3035"/>
    <w:rsid w:val="0010430C"/>
    <w:rsid w:val="00112FD7"/>
    <w:rsid w:val="0012236A"/>
    <w:rsid w:val="001253DD"/>
    <w:rsid w:val="00150ABD"/>
    <w:rsid w:val="00151459"/>
    <w:rsid w:val="001679BF"/>
    <w:rsid w:val="00170562"/>
    <w:rsid w:val="00183345"/>
    <w:rsid w:val="00187FD6"/>
    <w:rsid w:val="001937D5"/>
    <w:rsid w:val="001A226C"/>
    <w:rsid w:val="001D6F0B"/>
    <w:rsid w:val="001F577A"/>
    <w:rsid w:val="001F7E71"/>
    <w:rsid w:val="002169E0"/>
    <w:rsid w:val="002174F3"/>
    <w:rsid w:val="00222466"/>
    <w:rsid w:val="00226C7A"/>
    <w:rsid w:val="00232CAC"/>
    <w:rsid w:val="00236632"/>
    <w:rsid w:val="00236A9B"/>
    <w:rsid w:val="00247260"/>
    <w:rsid w:val="00265655"/>
    <w:rsid w:val="00290B69"/>
    <w:rsid w:val="0029260E"/>
    <w:rsid w:val="002A02E2"/>
    <w:rsid w:val="002A3E75"/>
    <w:rsid w:val="002B4549"/>
    <w:rsid w:val="002D2222"/>
    <w:rsid w:val="002D43DA"/>
    <w:rsid w:val="002F3752"/>
    <w:rsid w:val="00310F17"/>
    <w:rsid w:val="0032022A"/>
    <w:rsid w:val="003314C9"/>
    <w:rsid w:val="003326CB"/>
    <w:rsid w:val="00334BEC"/>
    <w:rsid w:val="00376291"/>
    <w:rsid w:val="003763B9"/>
    <w:rsid w:val="00380FD1"/>
    <w:rsid w:val="0038252E"/>
    <w:rsid w:val="00382D83"/>
    <w:rsid w:val="00383D02"/>
    <w:rsid w:val="00384CE1"/>
    <w:rsid w:val="003900BF"/>
    <w:rsid w:val="003B0894"/>
    <w:rsid w:val="003B4C36"/>
    <w:rsid w:val="003C0732"/>
    <w:rsid w:val="004018CC"/>
    <w:rsid w:val="00442B12"/>
    <w:rsid w:val="00493545"/>
    <w:rsid w:val="004B3F37"/>
    <w:rsid w:val="004B56CC"/>
    <w:rsid w:val="004C6006"/>
    <w:rsid w:val="004C606E"/>
    <w:rsid w:val="004E0B9F"/>
    <w:rsid w:val="004E158A"/>
    <w:rsid w:val="004E22F7"/>
    <w:rsid w:val="005471D7"/>
    <w:rsid w:val="005542D8"/>
    <w:rsid w:val="00563D4F"/>
    <w:rsid w:val="00564590"/>
    <w:rsid w:val="00565C77"/>
    <w:rsid w:val="0056708E"/>
    <w:rsid w:val="005801E5"/>
    <w:rsid w:val="005824D5"/>
    <w:rsid w:val="00584658"/>
    <w:rsid w:val="00590471"/>
    <w:rsid w:val="00595AB5"/>
    <w:rsid w:val="005D01FA"/>
    <w:rsid w:val="005D45DC"/>
    <w:rsid w:val="005E3E6E"/>
    <w:rsid w:val="005F3F76"/>
    <w:rsid w:val="006236A2"/>
    <w:rsid w:val="00623844"/>
    <w:rsid w:val="006244D2"/>
    <w:rsid w:val="006716D8"/>
    <w:rsid w:val="00675F72"/>
    <w:rsid w:val="00684A8A"/>
    <w:rsid w:val="00684D0C"/>
    <w:rsid w:val="00690B3A"/>
    <w:rsid w:val="006920F0"/>
    <w:rsid w:val="006A4335"/>
    <w:rsid w:val="006A50D1"/>
    <w:rsid w:val="006B0241"/>
    <w:rsid w:val="006C020C"/>
    <w:rsid w:val="006C753F"/>
    <w:rsid w:val="006D79A8"/>
    <w:rsid w:val="00704688"/>
    <w:rsid w:val="007163CB"/>
    <w:rsid w:val="00747E89"/>
    <w:rsid w:val="0075431E"/>
    <w:rsid w:val="007575B6"/>
    <w:rsid w:val="007D28FF"/>
    <w:rsid w:val="007F22A3"/>
    <w:rsid w:val="007F5B63"/>
    <w:rsid w:val="007F5BE9"/>
    <w:rsid w:val="00801AAB"/>
    <w:rsid w:val="00803578"/>
    <w:rsid w:val="00803A0A"/>
    <w:rsid w:val="008064CE"/>
    <w:rsid w:val="00846CB9"/>
    <w:rsid w:val="008772BD"/>
    <w:rsid w:val="00877818"/>
    <w:rsid w:val="008819A0"/>
    <w:rsid w:val="008962E7"/>
    <w:rsid w:val="008A1E6E"/>
    <w:rsid w:val="008B108C"/>
    <w:rsid w:val="008C2CFC"/>
    <w:rsid w:val="008D3A1C"/>
    <w:rsid w:val="008E6272"/>
    <w:rsid w:val="008F0262"/>
    <w:rsid w:val="008F37B9"/>
    <w:rsid w:val="00914A1C"/>
    <w:rsid w:val="00932844"/>
    <w:rsid w:val="009475DC"/>
    <w:rsid w:val="00967B93"/>
    <w:rsid w:val="00992A53"/>
    <w:rsid w:val="009B591F"/>
    <w:rsid w:val="009D1CAE"/>
    <w:rsid w:val="009D29EE"/>
    <w:rsid w:val="00A01084"/>
    <w:rsid w:val="00A01364"/>
    <w:rsid w:val="00A13F44"/>
    <w:rsid w:val="00A2511C"/>
    <w:rsid w:val="00A31B16"/>
    <w:rsid w:val="00A567AF"/>
    <w:rsid w:val="00A8066A"/>
    <w:rsid w:val="00A9777E"/>
    <w:rsid w:val="00AA4AB6"/>
    <w:rsid w:val="00AC3196"/>
    <w:rsid w:val="00AE68A8"/>
    <w:rsid w:val="00AF056E"/>
    <w:rsid w:val="00AF3EC2"/>
    <w:rsid w:val="00B12EC1"/>
    <w:rsid w:val="00B1508A"/>
    <w:rsid w:val="00B154D6"/>
    <w:rsid w:val="00B27A1D"/>
    <w:rsid w:val="00B4499D"/>
    <w:rsid w:val="00B51801"/>
    <w:rsid w:val="00B6466C"/>
    <w:rsid w:val="00B76CDA"/>
    <w:rsid w:val="00B84A27"/>
    <w:rsid w:val="00B961E7"/>
    <w:rsid w:val="00BA4270"/>
    <w:rsid w:val="00BA45D0"/>
    <w:rsid w:val="00BB30E0"/>
    <w:rsid w:val="00BB67DC"/>
    <w:rsid w:val="00BC39D4"/>
    <w:rsid w:val="00BD64CB"/>
    <w:rsid w:val="00BD70A1"/>
    <w:rsid w:val="00BE0639"/>
    <w:rsid w:val="00BF21EE"/>
    <w:rsid w:val="00C14078"/>
    <w:rsid w:val="00C76B2F"/>
    <w:rsid w:val="00C77FB3"/>
    <w:rsid w:val="00C83A18"/>
    <w:rsid w:val="00C917D7"/>
    <w:rsid w:val="00CA038C"/>
    <w:rsid w:val="00CA28B0"/>
    <w:rsid w:val="00CB5FB7"/>
    <w:rsid w:val="00CC1E8B"/>
    <w:rsid w:val="00CC2E41"/>
    <w:rsid w:val="00CC5320"/>
    <w:rsid w:val="00CD05BB"/>
    <w:rsid w:val="00CD2321"/>
    <w:rsid w:val="00CD7B79"/>
    <w:rsid w:val="00CE1E3D"/>
    <w:rsid w:val="00D053FA"/>
    <w:rsid w:val="00D26515"/>
    <w:rsid w:val="00D440B4"/>
    <w:rsid w:val="00D84B37"/>
    <w:rsid w:val="00DC1CD0"/>
    <w:rsid w:val="00DE2F10"/>
    <w:rsid w:val="00E042A7"/>
    <w:rsid w:val="00E10EBB"/>
    <w:rsid w:val="00E1439D"/>
    <w:rsid w:val="00E26AED"/>
    <w:rsid w:val="00E363E9"/>
    <w:rsid w:val="00E45026"/>
    <w:rsid w:val="00E51944"/>
    <w:rsid w:val="00E73AB8"/>
    <w:rsid w:val="00E77B5E"/>
    <w:rsid w:val="00E90A60"/>
    <w:rsid w:val="00EA6D57"/>
    <w:rsid w:val="00EB49AE"/>
    <w:rsid w:val="00EC3061"/>
    <w:rsid w:val="00EC5213"/>
    <w:rsid w:val="00EC58A6"/>
    <w:rsid w:val="00ED47F7"/>
    <w:rsid w:val="00ED5C86"/>
    <w:rsid w:val="00EE55E0"/>
    <w:rsid w:val="00EE7E09"/>
    <w:rsid w:val="00EF6EE6"/>
    <w:rsid w:val="00F0223C"/>
    <w:rsid w:val="00F3235D"/>
    <w:rsid w:val="00F452AF"/>
    <w:rsid w:val="00F509FC"/>
    <w:rsid w:val="00F747E9"/>
    <w:rsid w:val="00F86F6A"/>
    <w:rsid w:val="00F878BD"/>
    <w:rsid w:val="00F94756"/>
    <w:rsid w:val="00FA562D"/>
    <w:rsid w:val="00FA5AF3"/>
    <w:rsid w:val="00FB7435"/>
    <w:rsid w:val="00FC4363"/>
    <w:rsid w:val="00FD3209"/>
    <w:rsid w:val="00FE7401"/>
    <w:rsid w:val="5A6B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05C003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BC39D4"/>
    <w:pPr>
      <w:spacing w:after="160" w:line="259" w:lineRule="auto"/>
    </w:pPr>
    <w:rPr>
      <w:rFonts w:eastAsiaTheme="minorHAnsi"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 w:line="240" w:lineRule="auto"/>
      <w:outlineLvl w:val="0"/>
    </w:pPr>
    <w:rPr>
      <w:rFonts w:asciiTheme="majorHAnsi" w:eastAsia="Times New Roman" w:hAnsiTheme="majorHAnsi" w:cs="Times New Roman"/>
      <w:b/>
      <w:bCs/>
      <w:color w:val="2C567A" w:themeColor="accent1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pPr>
      <w:spacing w:after="220" w:line="240" w:lineRule="auto"/>
    </w:pPr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pPr>
      <w:spacing w:after="2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  <w:spacing w:after="220" w:line="240" w:lineRule="auto"/>
    </w:pPr>
    <w:rPr>
      <w:rFonts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rsid w:val="00590471"/>
    <w:pPr>
      <w:tabs>
        <w:tab w:val="center" w:pos="4680"/>
        <w:tab w:val="right" w:pos="9360"/>
      </w:tabs>
      <w:spacing w:after="220" w:line="240" w:lineRule="auto"/>
    </w:pPr>
    <w:rPr>
      <w:rFonts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 w:line="240" w:lineRule="auto"/>
    </w:pPr>
    <w:rPr>
      <w:rFonts w:asciiTheme="majorHAnsi" w:eastAsia="Times New Roman" w:hAnsiTheme="majorHAnsi" w:cs="Times New Roman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AE68A8"/>
    <w:rPr>
      <w:rFonts w:asciiTheme="majorHAnsi" w:hAnsiTheme="majorHAnsi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AE68A8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es">
    <w:name w:val="Dates"/>
    <w:basedOn w:val="BodyText"/>
    <w:uiPriority w:val="1"/>
    <w:semiHidden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after="220" w:line="480" w:lineRule="auto"/>
    </w:pPr>
    <w:rPr>
      <w:rFonts w:eastAsia="Times New Roman" w:cs="Times New Roman"/>
    </w:r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basedOn w:val="Normal"/>
    <w:uiPriority w:val="1"/>
    <w:rsid w:val="00AE68A8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z w:val="8"/>
    </w:rPr>
  </w:style>
  <w:style w:type="paragraph" w:customStyle="1" w:styleId="Contact">
    <w:name w:val="Contact"/>
    <w:basedOn w:val="Normal"/>
    <w:link w:val="ContactChar"/>
    <w:uiPriority w:val="1"/>
    <w:qFormat/>
    <w:rsid w:val="00AE68A8"/>
    <w:pPr>
      <w:spacing w:after="0" w:line="240" w:lineRule="auto"/>
    </w:pPr>
    <w:rPr>
      <w:rFonts w:eastAsia="Times New Roman" w:cs="Times New Roman"/>
    </w:rPr>
  </w:style>
  <w:style w:type="paragraph" w:styleId="Closing">
    <w:name w:val="Closing"/>
    <w:basedOn w:val="Normal"/>
    <w:link w:val="ClosingChar"/>
    <w:uiPriority w:val="99"/>
    <w:qFormat/>
    <w:rsid w:val="009B591F"/>
    <w:pPr>
      <w:spacing w:before="480" w:after="0" w:line="240" w:lineRule="auto"/>
    </w:pPr>
    <w:rPr>
      <w:rFonts w:eastAsia="Times New Roman" w:cs="Times New Roman"/>
    </w:rPr>
  </w:style>
  <w:style w:type="character" w:customStyle="1" w:styleId="ContactChar">
    <w:name w:val="Contact Char"/>
    <w:basedOn w:val="DefaultParagraphFont"/>
    <w:link w:val="Contact"/>
    <w:uiPriority w:val="1"/>
    <w:rsid w:val="00AE68A8"/>
  </w:style>
  <w:style w:type="character" w:customStyle="1" w:styleId="ClosingChar">
    <w:name w:val="Closing Char"/>
    <w:basedOn w:val="DefaultParagraphFont"/>
    <w:link w:val="Closing"/>
    <w:uiPriority w:val="99"/>
    <w:rsid w:val="009B591F"/>
  </w:style>
  <w:style w:type="paragraph" w:styleId="BalloonText">
    <w:name w:val="Balloon Text"/>
    <w:basedOn w:val="Normal"/>
    <w:link w:val="BalloonTextChar"/>
    <w:uiPriority w:val="99"/>
    <w:semiHidden/>
    <w:unhideWhenUsed/>
    <w:rsid w:val="004018CC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8C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84A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B84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runo.bendavid@perigen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uno%20Bendavid\Documents\LifeSpan-PeriWatch-Letter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>2019-09-17T08:49:28+00:00</_DCDateModified>
    <lcf76f155ced4ddcb4097134ff3c332f xmlns="e6c7cf81-12fe-425f-a5c0-d82f8a821745">
      <Terms xmlns="http://schemas.microsoft.com/office/infopath/2007/PartnerControls"/>
    </lcf76f155ced4ddcb4097134ff3c332f>
    <_Status xmlns="http://schemas.microsoft.com/sharepoint/v3/fields">Not Started</_Status>
    <TaxCatchAll xmlns="7cc12636-eeb3-4ff6-886f-4dcac8dddb7e" xsi:nil="true"/>
    <_Revision xmlns="http://schemas.microsoft.com/sharepoint/v3/fields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82D438-03F4-4C5A-A79E-76524D91B2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7ED9DE-6E1E-48CE-8CC0-09ECBF5CEA0D}">
  <ds:schemaRefs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2006/documentManagement/types"/>
    <ds:schemaRef ds:uri="7cc12636-eeb3-4ff6-886f-4dcac8dddb7e"/>
    <ds:schemaRef ds:uri="e6c7cf81-12fe-425f-a5c0-d82f8a821745"/>
    <ds:schemaRef ds:uri="http://schemas.microsoft.com/sharepoint/v3/field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CF37048-5F8F-4813-B794-A9352FE06E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e6c7cf81-12fe-425f-a5c0-d82f8a821745"/>
    <ds:schemaRef ds:uri="7cc12636-eeb3-4ff6-886f-4dcac8ddd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3eb46aa-9408-4702-8526-35b1cdabf6cb}" enabled="1" method="Standard" siteId="{078256a4-c4a0-4e95-b107-2ae7d5db858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LifeSpan-PeriWatch-Letter</Template>
  <TotalTime>0</TotalTime>
  <Pages>1</Pages>
  <Words>181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2025-02-27T17:22:00Z</dcterms:created>
  <dcterms:modified xsi:type="dcterms:W3CDTF">2025-02-27T17:22:00Z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MediaServiceImageTags">
    <vt:lpwstr/>
  </property>
</Properties>
</file>